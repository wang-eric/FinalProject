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pPr w:leftFromText="180" w:rightFromText="180" w:horzAnchor="margin" w:tblpY="441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1D56" w:rsidTr="000A2961">
            <w:trPr>
              <w:trHeight w:val="2880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asciiTheme="minorHAnsi" w:eastAsiaTheme="minorEastAsia" w:hAnsiTheme="minorHAnsi" w:cstheme="minorBidi"/>
                  <w:caps w:val="0"/>
                </w:rPr>
              </w:sdtEndPr>
              <w:sdtContent>
                <w:tc>
                  <w:tcPr>
                    <w:tcW w:w="5000" w:type="pct"/>
                  </w:tcPr>
                  <w:p w:rsidR="003E1D56" w:rsidRDefault="008B24F2" w:rsidP="000A296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lang w:val="en-US"/>
                      </w:rPr>
                      <w:t>Electronic World Entertainment</w:t>
                    </w:r>
                  </w:p>
                </w:tc>
              </w:sdtContent>
            </w:sdt>
          </w:tr>
          <w:tr w:rsidR="003E1D56" w:rsidTr="000A2961">
            <w:trPr>
              <w:trHeight w:val="1803"/>
            </w:trPr>
            <w:sdt>
              <w:sdtPr>
                <w:rPr>
                  <w:rFonts w:asciiTheme="majorHAnsi" w:eastAsiaTheme="majorEastAsia" w:hAnsiTheme="majorHAnsi" w:cstheme="majorBidi"/>
                  <w:b/>
                  <w:sz w:val="72"/>
                  <w:szCs w:val="72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Pr="009C3421" w:rsidRDefault="008B24F2" w:rsidP="00C34BBD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sz w:val="72"/>
                        <w:szCs w:val="72"/>
                        <w:lang w:val="en-US"/>
                      </w:rPr>
                      <w:t>Final Project</w:t>
                    </w:r>
                  </w:p>
                </w:tc>
              </w:sdtContent>
            </w:sdt>
          </w:tr>
          <w:tr w:rsidR="003E1D56" w:rsidTr="000A2961">
            <w:trPr>
              <w:trHeight w:val="720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0C250C" w:rsidRDefault="00DD1BBD" w:rsidP="00A24E9B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</w:pPr>
                <w:r w:rsidRPr="000C250C"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  <w:t xml:space="preserve">Game Programming Assignment </w:t>
                </w:r>
                <w:r w:rsidR="00C34BBD"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  <w:t>3</w:t>
                </w:r>
              </w:p>
            </w:tc>
          </w:tr>
          <w:tr w:rsidR="003E1D56" w:rsidTr="000A2961">
            <w:trPr>
              <w:trHeight w:val="360"/>
            </w:trPr>
            <w:tc>
              <w:tcPr>
                <w:tcW w:w="5000" w:type="pct"/>
                <w:vAlign w:val="center"/>
              </w:tcPr>
              <w:p w:rsidR="003E1D56" w:rsidRDefault="003E1D56" w:rsidP="000A2961">
                <w:pPr>
                  <w:pStyle w:val="NoSpacing"/>
                  <w:jc w:val="center"/>
                </w:pPr>
              </w:p>
              <w:p w:rsidR="003E1D56" w:rsidRDefault="003E1D56" w:rsidP="000A2961">
                <w:pPr>
                  <w:pStyle w:val="NoSpacing"/>
                  <w:jc w:val="center"/>
                </w:pPr>
              </w:p>
              <w:p w:rsidR="003E1D56" w:rsidRDefault="003E1D56" w:rsidP="000A2961">
                <w:pPr>
                  <w:pStyle w:val="NoSpacing"/>
                  <w:jc w:val="center"/>
                </w:pPr>
              </w:p>
              <w:p w:rsidR="003E1D56" w:rsidRDefault="003E1D56" w:rsidP="000A2961">
                <w:pPr>
                  <w:pStyle w:val="NoSpacing"/>
                  <w:jc w:val="center"/>
                </w:pPr>
              </w:p>
              <w:p w:rsidR="003E1D56" w:rsidRDefault="003E1D56" w:rsidP="000A2961">
                <w:pPr>
                  <w:pStyle w:val="NoSpacing"/>
                  <w:jc w:val="center"/>
                </w:pPr>
              </w:p>
              <w:p w:rsidR="003E1D56" w:rsidRDefault="003E1D56" w:rsidP="000A2961">
                <w:pPr>
                  <w:pStyle w:val="NoSpacing"/>
                  <w:jc w:val="center"/>
                </w:pPr>
              </w:p>
              <w:p w:rsidR="003E1D56" w:rsidRDefault="003E1D56" w:rsidP="000A2961">
                <w:pPr>
                  <w:pStyle w:val="NoSpacing"/>
                  <w:jc w:val="center"/>
                </w:pPr>
              </w:p>
              <w:p w:rsidR="003E1D56" w:rsidRDefault="003E1D56" w:rsidP="000A2961">
                <w:pPr>
                  <w:pStyle w:val="NoSpacing"/>
                  <w:jc w:val="center"/>
                </w:pPr>
              </w:p>
              <w:p w:rsidR="003E1D56" w:rsidRPr="003E1D56" w:rsidRDefault="00DD1BBD" w:rsidP="000A2961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Version 1.0</w:t>
                </w:r>
              </w:p>
              <w:p w:rsidR="003E1D56" w:rsidRDefault="003E1D56" w:rsidP="000A2961">
                <w:pPr>
                  <w:pStyle w:val="NoSpacing"/>
                  <w:jc w:val="center"/>
                </w:pPr>
              </w:p>
              <w:p w:rsidR="003E1D56" w:rsidRDefault="003E1D56" w:rsidP="000A2961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DD1BBD">
                  <w:t>2015</w:t>
                </w:r>
                <w:r>
                  <w:t xml:space="preserve"> by </w:t>
                </w:r>
                <w:r w:rsidR="000C250C">
                  <w:t>Electronic World Entertainment</w:t>
                </w:r>
                <w:r>
                  <w:t>.</w:t>
                </w:r>
              </w:p>
              <w:p w:rsidR="003E1D56" w:rsidRDefault="003E1D56" w:rsidP="000A2961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 w:rsidP="000A2961">
                <w:pPr>
                  <w:pStyle w:val="NoSpacing"/>
                  <w:jc w:val="center"/>
                </w:pPr>
              </w:p>
              <w:p w:rsidR="003E1D56" w:rsidRDefault="003E1D56" w:rsidP="000A2961">
                <w:pPr>
                  <w:pStyle w:val="NoSpacing"/>
                  <w:jc w:val="center"/>
                </w:pPr>
              </w:p>
              <w:p w:rsidR="003E1D56" w:rsidRDefault="003E1D56" w:rsidP="000A2961">
                <w:pPr>
                  <w:pStyle w:val="NoSpacing"/>
                  <w:jc w:val="center"/>
                </w:pPr>
              </w:p>
            </w:tc>
          </w:tr>
          <w:tr w:rsidR="003E1D56" w:rsidTr="000A2961">
            <w:trPr>
              <w:trHeight w:val="360"/>
            </w:trPr>
            <w:sdt>
              <w:sdtPr>
                <w:rPr>
                  <w:rFonts w:eastAsia="SimSun"/>
                  <w:b/>
                  <w:bCs/>
                  <w:sz w:val="28"/>
                  <w:szCs w:val="28"/>
                  <w:lang w:eastAsia="zh-CN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8B24F2" w:rsidP="00547455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rFonts w:eastAsia="SimSun"/>
                        <w:b/>
                        <w:bCs/>
                        <w:sz w:val="28"/>
                        <w:szCs w:val="28"/>
                        <w:lang w:val="en-US" w:eastAsia="zh-CN"/>
                      </w:rPr>
                      <w:t>Created and Designed By: Farhana Parvin Chowdhury,  Yu Eric Wang</w:t>
                    </w:r>
                  </w:p>
                </w:tc>
              </w:sdtContent>
            </w:sdt>
          </w:tr>
          <w:tr w:rsidR="003E1D56" w:rsidTr="000A2961">
            <w:trPr>
              <w:trHeight w:val="360"/>
            </w:trPr>
            <w:tc>
              <w:tcPr>
                <w:tcW w:w="5000" w:type="pct"/>
                <w:vAlign w:val="center"/>
              </w:tcPr>
              <w:p w:rsidR="003E1D56" w:rsidRDefault="003E1D56" w:rsidP="000A2961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0C250C">
          <w:r>
            <w:rPr>
              <w:noProof/>
              <w:lang w:val="en-US" w:eastAsia="en-US"/>
            </w:rPr>
            <w:drawing>
              <wp:anchor distT="0" distB="0" distL="114300" distR="114300" simplePos="0" relativeHeight="251658240" behindDoc="0" locked="0" layoutInCell="1" allowOverlap="1" wp14:anchorId="4D6CE08E" wp14:editId="64EF9355">
                <wp:simplePos x="0" y="0"/>
                <wp:positionH relativeFrom="column">
                  <wp:posOffset>2245723</wp:posOffset>
                </wp:positionH>
                <wp:positionV relativeFrom="paragraph">
                  <wp:posOffset>-6242685</wp:posOffset>
                </wp:positionV>
                <wp:extent cx="1451113" cy="1451113"/>
                <wp:effectExtent l="0" t="0" r="0" b="0"/>
                <wp:wrapNone/>
                <wp:docPr id="2" name="Picture 2" descr="D:\college\2015-Fall\COMP305-Game Programming\spaceshoot-Eric\Company-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D:\college\2015-Fall\COMP305-Game Programming\spaceshoot-Eric\Company-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51113" cy="14511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c>
              <w:tcPr>
                <w:tcW w:w="5000" w:type="pct"/>
              </w:tcPr>
              <w:p w:rsidR="003E1D56" w:rsidRPr="00547455" w:rsidRDefault="00547455" w:rsidP="00C34BBD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 w:rsidRPr="00547455">
                  <w:rPr>
                    <w:rFonts w:eastAsia="SimSun"/>
                    <w:sz w:val="24"/>
                    <w:szCs w:val="24"/>
                    <w:lang w:eastAsia="zh-CN"/>
                  </w:rPr>
                  <w:t>December</w:t>
                </w:r>
                <w:r w:rsidRPr="00547455">
                  <w:rPr>
                    <w:sz w:val="24"/>
                    <w:szCs w:val="24"/>
                  </w:rPr>
                  <w:t xml:space="preserve"> 5</w:t>
                </w:r>
                <w:r w:rsidRPr="00547455">
                  <w:rPr>
                    <w:rFonts w:eastAsia="SimSun"/>
                    <w:sz w:val="24"/>
                    <w:szCs w:val="24"/>
                    <w:lang w:eastAsia="zh-CN"/>
                  </w:rPr>
                  <w:t>th</w:t>
                </w:r>
                <w:r w:rsidR="000C250C" w:rsidRPr="00547455">
                  <w:rPr>
                    <w:sz w:val="24"/>
                    <w:szCs w:val="24"/>
                  </w:rPr>
                  <w:t>, 2015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CA" w:eastAsia="zh-TW"/>
        </w:rPr>
        <w:id w:val="74514387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C250C" w:rsidRDefault="000C250C">
          <w:pPr>
            <w:pStyle w:val="TOCHeading"/>
          </w:pPr>
          <w:r>
            <w:t>Table of Contents</w:t>
          </w:r>
        </w:p>
        <w:p w:rsidR="009A5A2B" w:rsidRDefault="000C250C">
          <w:pPr>
            <w:pStyle w:val="TOC1"/>
            <w:tabs>
              <w:tab w:val="right" w:leader="dot" w:pos="9350"/>
            </w:tabs>
            <w:rPr>
              <w:noProof/>
              <w:lang w:val="en-US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5807753" w:history="1">
            <w:r w:rsidR="009A5A2B" w:rsidRPr="009A246D">
              <w:rPr>
                <w:rStyle w:val="Hyperlink"/>
                <w:noProof/>
              </w:rPr>
              <w:t>Version History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_Toc435807753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3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826173">
          <w:pPr>
            <w:pStyle w:val="TOC1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54" w:history="1">
            <w:r w:rsidR="009A5A2B" w:rsidRPr="009A246D">
              <w:rPr>
                <w:rStyle w:val="Hyperlink"/>
                <w:noProof/>
              </w:rPr>
              <w:t>Game Description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_Toc435807754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4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826173">
          <w:pPr>
            <w:pStyle w:val="TOC1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55" w:history="1">
            <w:r w:rsidR="009A5A2B" w:rsidRPr="009A246D">
              <w:rPr>
                <w:rStyle w:val="Hyperlink"/>
                <w:noProof/>
              </w:rPr>
              <w:t>Controls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_Toc435807755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4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826173">
          <w:pPr>
            <w:pStyle w:val="TOC1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56" w:history="1">
            <w:r w:rsidR="009A5A2B" w:rsidRPr="009A246D">
              <w:rPr>
                <w:rStyle w:val="Hyperlink"/>
                <w:noProof/>
              </w:rPr>
              <w:t>Design Sketches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_Toc435807756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4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826173">
          <w:pPr>
            <w:pStyle w:val="TOC2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57" w:history="1">
            <w:r w:rsidR="009A5A2B" w:rsidRPr="009A246D">
              <w:rPr>
                <w:rStyle w:val="Hyperlink"/>
                <w:noProof/>
              </w:rPr>
              <w:t>Game World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_Toc435807757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4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826173">
          <w:pPr>
            <w:pStyle w:val="TOC2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58" w:history="1">
            <w:r w:rsidR="009A5A2B" w:rsidRPr="009A246D">
              <w:rPr>
                <w:rStyle w:val="Hyperlink"/>
                <w:noProof/>
              </w:rPr>
              <w:t>Interface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_Toc435807758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4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826173">
          <w:pPr>
            <w:pStyle w:val="TOC1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59" w:history="1">
            <w:r w:rsidR="009A5A2B" w:rsidRPr="009A246D">
              <w:rPr>
                <w:rStyle w:val="Hyperlink"/>
                <w:noProof/>
              </w:rPr>
              <w:t>Menu and Screen Descriptions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_Toc435807759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5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826173">
          <w:pPr>
            <w:pStyle w:val="TOC2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60" w:history="1">
            <w:r w:rsidR="009A5A2B" w:rsidRPr="009A246D">
              <w:rPr>
                <w:rStyle w:val="Hyperlink"/>
                <w:noProof/>
              </w:rPr>
              <w:t>Start Screen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_Toc435807760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5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826173">
          <w:pPr>
            <w:pStyle w:val="TOC2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61" w:history="1">
            <w:r w:rsidR="009A5A2B" w:rsidRPr="009A246D">
              <w:rPr>
                <w:rStyle w:val="Hyperlink"/>
                <w:noProof/>
              </w:rPr>
              <w:t>Game Screen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_Toc435807761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5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826173">
          <w:pPr>
            <w:pStyle w:val="TOC2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62" w:history="1">
            <w:r w:rsidR="009A5A2B" w:rsidRPr="009A246D">
              <w:rPr>
                <w:rStyle w:val="Hyperlink"/>
                <w:noProof/>
              </w:rPr>
              <w:t>Winning Screen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_Toc435807762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5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826173">
          <w:pPr>
            <w:pStyle w:val="TOC2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63" w:history="1">
            <w:r w:rsidR="009A5A2B" w:rsidRPr="009A246D">
              <w:rPr>
                <w:rStyle w:val="Hyperlink"/>
                <w:noProof/>
              </w:rPr>
              <w:t>Losing Screen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_Toc435807763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6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826173">
          <w:pPr>
            <w:pStyle w:val="TOC1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64" w:history="1">
            <w:r w:rsidR="009A5A2B" w:rsidRPr="009A246D">
              <w:rPr>
                <w:rStyle w:val="Hyperlink"/>
                <w:noProof/>
              </w:rPr>
              <w:t>Characters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_Toc435807764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7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826173">
          <w:pPr>
            <w:pStyle w:val="TOC1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65" w:history="1">
            <w:r w:rsidR="009A5A2B" w:rsidRPr="009A246D">
              <w:rPr>
                <w:rStyle w:val="Hyperlink"/>
                <w:noProof/>
              </w:rPr>
              <w:t>Special Objects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_Toc435807765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7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826173">
          <w:pPr>
            <w:pStyle w:val="TOC1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66" w:history="1">
            <w:r w:rsidR="009A5A2B" w:rsidRPr="009A246D">
              <w:rPr>
                <w:rStyle w:val="Hyperlink"/>
                <w:noProof/>
              </w:rPr>
              <w:t>Scoring System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_Toc435807766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8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826173">
          <w:pPr>
            <w:pStyle w:val="TOC1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67" w:history="1">
            <w:r w:rsidR="009A5A2B" w:rsidRPr="009A246D">
              <w:rPr>
                <w:rStyle w:val="Hyperlink"/>
                <w:noProof/>
              </w:rPr>
              <w:t>Bonus Features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_Toc435807767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8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826173">
          <w:pPr>
            <w:pStyle w:val="TOC1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68" w:history="1">
            <w:r w:rsidR="009A5A2B" w:rsidRPr="009A246D">
              <w:rPr>
                <w:rStyle w:val="Hyperlink"/>
                <w:noProof/>
              </w:rPr>
              <w:t>Sound Index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_Toc435807768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8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826173">
          <w:pPr>
            <w:pStyle w:val="TOC1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69" w:history="1">
            <w:r w:rsidR="009A5A2B" w:rsidRPr="009A246D">
              <w:rPr>
                <w:rStyle w:val="Hyperlink"/>
                <w:noProof/>
              </w:rPr>
              <w:t>Art / Multimedia Index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_Toc435807769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9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826173">
          <w:pPr>
            <w:pStyle w:val="TOC1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70" w:history="1">
            <w:r w:rsidR="009A5A2B" w:rsidRPr="009A246D">
              <w:rPr>
                <w:rStyle w:val="Hyperlink"/>
                <w:noProof/>
              </w:rPr>
              <w:t>Reference Tutorials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_Toc435807770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9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0C250C" w:rsidRDefault="000C250C">
          <w:r>
            <w:rPr>
              <w:b/>
              <w:bCs/>
              <w:noProof/>
            </w:rPr>
            <w:fldChar w:fldCharType="end"/>
          </w:r>
        </w:p>
      </w:sdtContent>
    </w:sdt>
    <w:p w:rsidR="009A4D42" w:rsidRDefault="009A4D4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593133" w:rsidRDefault="009A4D42" w:rsidP="000C250C">
      <w:pPr>
        <w:pStyle w:val="Heading1"/>
      </w:pPr>
      <w:bookmarkStart w:id="0" w:name="_Toc435807753"/>
      <w:r>
        <w:lastRenderedPageBreak/>
        <w:t>Version History</w:t>
      </w:r>
      <w:bookmarkEnd w:id="0"/>
    </w:p>
    <w:p w:rsidR="00593133" w:rsidRPr="009C313A" w:rsidRDefault="009C313A" w:rsidP="009C313A">
      <w:pPr>
        <w:spacing w:line="240" w:lineRule="auto"/>
        <w:rPr>
          <w:sz w:val="24"/>
          <w:szCs w:val="24"/>
        </w:rPr>
      </w:pPr>
      <w:r w:rsidRPr="009C313A">
        <w:rPr>
          <w:sz w:val="24"/>
          <w:szCs w:val="24"/>
        </w:rPr>
        <w:t xml:space="preserve">*Note: </w:t>
      </w:r>
      <w:r w:rsidR="00593133" w:rsidRPr="009C313A">
        <w:rPr>
          <w:sz w:val="24"/>
          <w:szCs w:val="24"/>
        </w:rPr>
        <w:t>Vers</w:t>
      </w:r>
      <w:r w:rsidRPr="009C313A">
        <w:rPr>
          <w:sz w:val="24"/>
          <w:szCs w:val="24"/>
        </w:rPr>
        <w:t>ion History is also available on GitHub</w:t>
      </w:r>
      <w:r w:rsidR="00593133" w:rsidRPr="009C313A">
        <w:rPr>
          <w:sz w:val="24"/>
          <w:szCs w:val="24"/>
        </w:rPr>
        <w:t>:</w:t>
      </w:r>
    </w:p>
    <w:p w:rsidR="008651CC" w:rsidRDefault="008651CC">
      <w:r w:rsidRPr="00547455">
        <w:t>https://github.com/wang-eric/</w:t>
      </w:r>
      <w:r w:rsidR="00547455" w:rsidRPr="00547455">
        <w:rPr>
          <w:rFonts w:eastAsia="SimSun" w:hint="eastAsia"/>
          <w:lang w:eastAsia="zh-CN"/>
        </w:rPr>
        <w:t>FinalP</w:t>
      </w:r>
      <w:r w:rsidR="00547455">
        <w:rPr>
          <w:rFonts w:eastAsia="SimSun" w:hint="eastAsia"/>
          <w:lang w:eastAsia="zh-CN"/>
        </w:rPr>
        <w:t>roject</w:t>
      </w:r>
    </w:p>
    <w:p w:rsidR="00F357FF" w:rsidRPr="00593133" w:rsidRDefault="0059313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Ver. 0.1 </w:t>
      </w:r>
      <w:r w:rsidR="0043140C">
        <w:rPr>
          <w:b/>
          <w:sz w:val="24"/>
          <w:szCs w:val="24"/>
        </w:rPr>
        <w:t>–</w:t>
      </w:r>
      <w:r>
        <w:rPr>
          <w:b/>
          <w:sz w:val="24"/>
          <w:szCs w:val="24"/>
        </w:rPr>
        <w:t xml:space="preserve"> </w:t>
      </w:r>
      <w:r w:rsidR="00C34BBD">
        <w:rPr>
          <w:b/>
          <w:sz w:val="24"/>
          <w:szCs w:val="24"/>
        </w:rPr>
        <w:t>Initial build</w:t>
      </w:r>
    </w:p>
    <w:p w:rsidR="00C34BBD" w:rsidRPr="00C34BBD" w:rsidRDefault="00C34BBD" w:rsidP="00C34BBD">
      <w:pPr>
        <w:pStyle w:val="ListParagraph"/>
        <w:numPr>
          <w:ilvl w:val="0"/>
          <w:numId w:val="9"/>
        </w:numPr>
        <w:rPr>
          <w:b/>
          <w:sz w:val="24"/>
          <w:szCs w:val="24"/>
        </w:rPr>
      </w:pPr>
      <w:r>
        <w:rPr>
          <w:sz w:val="24"/>
          <w:szCs w:val="24"/>
        </w:rPr>
        <w:t>FPSDemo-S</w:t>
      </w:r>
      <w:r w:rsidRPr="00C34BBD">
        <w:rPr>
          <w:sz w:val="24"/>
          <w:szCs w:val="24"/>
        </w:rPr>
        <w:t>ec3 – November 18th Vers</w:t>
      </w:r>
      <w:r>
        <w:rPr>
          <w:sz w:val="24"/>
          <w:szCs w:val="24"/>
        </w:rPr>
        <w:t>i</w:t>
      </w:r>
      <w:r w:rsidRPr="00C34BBD">
        <w:rPr>
          <w:sz w:val="24"/>
          <w:szCs w:val="24"/>
        </w:rPr>
        <w:t xml:space="preserve">on </w:t>
      </w:r>
    </w:p>
    <w:p w:rsidR="00F357FF" w:rsidRPr="00547455" w:rsidRDefault="00C34BBD" w:rsidP="00C34BBD">
      <w:pPr>
        <w:rPr>
          <w:rFonts w:eastAsia="SimSun"/>
          <w:b/>
          <w:sz w:val="24"/>
          <w:szCs w:val="24"/>
          <w:lang w:eastAsia="zh-CN"/>
        </w:rPr>
      </w:pPr>
      <w:r>
        <w:rPr>
          <w:b/>
          <w:sz w:val="24"/>
          <w:szCs w:val="24"/>
        </w:rPr>
        <w:t>Ver. 0.2</w:t>
      </w:r>
      <w:r w:rsidR="00593133" w:rsidRPr="00C34BBD">
        <w:rPr>
          <w:b/>
          <w:sz w:val="24"/>
          <w:szCs w:val="24"/>
        </w:rPr>
        <w:t xml:space="preserve"> </w:t>
      </w:r>
      <w:r w:rsidR="0043140C" w:rsidRPr="00C34BBD">
        <w:rPr>
          <w:b/>
          <w:sz w:val="24"/>
          <w:szCs w:val="24"/>
        </w:rPr>
        <w:t>–</w:t>
      </w:r>
      <w:r w:rsidR="00547455">
        <w:rPr>
          <w:rFonts w:eastAsia="SimSun" w:hint="eastAsia"/>
          <w:b/>
          <w:sz w:val="24"/>
          <w:szCs w:val="24"/>
          <w:lang w:eastAsia="zh-CN"/>
        </w:rPr>
        <w:t xml:space="preserve"> In-Level</w:t>
      </w:r>
      <w:r w:rsidR="00593133" w:rsidRPr="00C34BBD">
        <w:rPr>
          <w:b/>
          <w:sz w:val="24"/>
          <w:szCs w:val="24"/>
        </w:rPr>
        <w:t xml:space="preserve"> </w:t>
      </w:r>
      <w:r w:rsidR="00547455">
        <w:rPr>
          <w:rFonts w:eastAsia="SimSun" w:hint="eastAsia"/>
          <w:b/>
          <w:sz w:val="24"/>
          <w:szCs w:val="24"/>
          <w:lang w:eastAsia="zh-CN"/>
        </w:rPr>
        <w:t>Spawn Points Added</w:t>
      </w:r>
    </w:p>
    <w:p w:rsidR="00593133" w:rsidRPr="00593133" w:rsidRDefault="00547455" w:rsidP="0059313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eastAsia="SimSun" w:hint="eastAsia"/>
          <w:sz w:val="24"/>
          <w:szCs w:val="24"/>
          <w:lang w:eastAsia="zh-CN"/>
        </w:rPr>
        <w:t xml:space="preserve">Added multiple spawn point in a level which allows the player to </w:t>
      </w:r>
      <w:r>
        <w:rPr>
          <w:rFonts w:eastAsia="SimSun"/>
          <w:sz w:val="24"/>
          <w:szCs w:val="24"/>
          <w:lang w:eastAsia="zh-CN"/>
        </w:rPr>
        <w:t>spawn</w:t>
      </w:r>
      <w:r>
        <w:rPr>
          <w:rFonts w:eastAsia="SimSun" w:hint="eastAsia"/>
          <w:sz w:val="24"/>
          <w:szCs w:val="24"/>
          <w:lang w:eastAsia="zh-CN"/>
        </w:rPr>
        <w:t xml:space="preserve"> at the most recent spawn point after losing a life.</w:t>
      </w:r>
    </w:p>
    <w:p w:rsidR="00593133" w:rsidRPr="00547455" w:rsidRDefault="00C34BBD">
      <w:pPr>
        <w:rPr>
          <w:rFonts w:eastAsia="SimSun"/>
          <w:b/>
          <w:sz w:val="24"/>
          <w:szCs w:val="24"/>
          <w:lang w:eastAsia="zh-CN"/>
        </w:rPr>
      </w:pPr>
      <w:r>
        <w:rPr>
          <w:b/>
          <w:sz w:val="24"/>
          <w:szCs w:val="24"/>
        </w:rPr>
        <w:t>Ver. 0.3</w:t>
      </w:r>
      <w:r w:rsidR="00593133" w:rsidRPr="00593133">
        <w:rPr>
          <w:b/>
          <w:sz w:val="24"/>
          <w:szCs w:val="24"/>
        </w:rPr>
        <w:t xml:space="preserve"> </w:t>
      </w:r>
      <w:r w:rsidR="0043140C">
        <w:rPr>
          <w:b/>
          <w:sz w:val="24"/>
          <w:szCs w:val="24"/>
        </w:rPr>
        <w:t>–</w:t>
      </w:r>
      <w:r w:rsidR="00593133" w:rsidRPr="00593133">
        <w:rPr>
          <w:b/>
          <w:sz w:val="24"/>
          <w:szCs w:val="24"/>
        </w:rPr>
        <w:t xml:space="preserve"> </w:t>
      </w:r>
      <w:r w:rsidR="00547455">
        <w:rPr>
          <w:rFonts w:eastAsia="SimSun" w:hint="eastAsia"/>
          <w:b/>
          <w:sz w:val="24"/>
          <w:szCs w:val="24"/>
          <w:lang w:eastAsia="zh-CN"/>
        </w:rPr>
        <w:t>Platform Bug Fixes</w:t>
      </w:r>
    </w:p>
    <w:p w:rsidR="00C34BBD" w:rsidRPr="00593133" w:rsidRDefault="00547455" w:rsidP="0059313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rFonts w:eastAsia="SimSun" w:hint="eastAsia"/>
          <w:sz w:val="24"/>
          <w:szCs w:val="24"/>
          <w:lang w:eastAsia="zh-CN"/>
        </w:rPr>
        <w:t>Fixed a bug where player may stick on the side of platforms</w:t>
      </w:r>
    </w:p>
    <w:p w:rsidR="00593133" w:rsidRPr="00547455" w:rsidRDefault="00593133">
      <w:pPr>
        <w:rPr>
          <w:rFonts w:eastAsia="SimSun"/>
          <w:b/>
          <w:sz w:val="24"/>
          <w:szCs w:val="24"/>
          <w:lang w:eastAsia="zh-CN"/>
        </w:rPr>
      </w:pPr>
      <w:r w:rsidRPr="00593133">
        <w:rPr>
          <w:b/>
          <w:sz w:val="24"/>
          <w:szCs w:val="24"/>
        </w:rPr>
        <w:t>Ver. 0.</w:t>
      </w:r>
      <w:r w:rsidR="0043140C">
        <w:rPr>
          <w:b/>
          <w:sz w:val="24"/>
          <w:szCs w:val="24"/>
        </w:rPr>
        <w:t>3</w:t>
      </w:r>
      <w:r w:rsidR="00C34BBD">
        <w:rPr>
          <w:b/>
          <w:sz w:val="24"/>
          <w:szCs w:val="24"/>
        </w:rPr>
        <w:t>1</w:t>
      </w:r>
      <w:r w:rsidRPr="00593133">
        <w:rPr>
          <w:b/>
          <w:sz w:val="24"/>
          <w:szCs w:val="24"/>
        </w:rPr>
        <w:t xml:space="preserve"> </w:t>
      </w:r>
      <w:r w:rsidR="0043140C">
        <w:rPr>
          <w:b/>
          <w:sz w:val="24"/>
          <w:szCs w:val="24"/>
        </w:rPr>
        <w:t>–</w:t>
      </w:r>
      <w:r w:rsidRPr="00593133">
        <w:rPr>
          <w:b/>
          <w:sz w:val="24"/>
          <w:szCs w:val="24"/>
        </w:rPr>
        <w:t xml:space="preserve"> </w:t>
      </w:r>
      <w:r w:rsidR="00547455">
        <w:rPr>
          <w:rFonts w:eastAsia="SimSun" w:hint="eastAsia"/>
          <w:b/>
          <w:sz w:val="24"/>
          <w:szCs w:val="24"/>
          <w:lang w:eastAsia="zh-CN"/>
        </w:rPr>
        <w:t>Audio Assets Update</w:t>
      </w:r>
    </w:p>
    <w:p w:rsidR="0043140C" w:rsidRPr="00547455" w:rsidRDefault="00547455" w:rsidP="0059313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Added </w:t>
      </w:r>
      <w:r>
        <w:rPr>
          <w:rFonts w:eastAsia="SimSun" w:hint="eastAsia"/>
          <w:sz w:val="24"/>
          <w:szCs w:val="24"/>
          <w:lang w:eastAsia="zh-CN"/>
        </w:rPr>
        <w:t>sound effect when player falls off the edge</w:t>
      </w:r>
    </w:p>
    <w:p w:rsidR="00547455" w:rsidRPr="00593133" w:rsidRDefault="00547455" w:rsidP="0059313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rFonts w:eastAsia="SimSun" w:hint="eastAsia"/>
          <w:sz w:val="24"/>
          <w:szCs w:val="24"/>
          <w:lang w:eastAsia="zh-CN"/>
        </w:rPr>
        <w:t>Added sound effect when zombie bites the player</w:t>
      </w:r>
    </w:p>
    <w:p w:rsidR="00593133" w:rsidRPr="00593133" w:rsidRDefault="00593133">
      <w:pPr>
        <w:rPr>
          <w:b/>
          <w:sz w:val="24"/>
          <w:szCs w:val="24"/>
        </w:rPr>
      </w:pPr>
      <w:r w:rsidRPr="00593133">
        <w:rPr>
          <w:b/>
          <w:sz w:val="24"/>
          <w:szCs w:val="24"/>
        </w:rPr>
        <w:t>Ver. 0.</w:t>
      </w:r>
      <w:r w:rsidR="0043140C">
        <w:rPr>
          <w:b/>
          <w:sz w:val="24"/>
          <w:szCs w:val="24"/>
        </w:rPr>
        <w:t>4</w:t>
      </w:r>
      <w:r w:rsidRPr="00593133">
        <w:rPr>
          <w:b/>
          <w:sz w:val="24"/>
          <w:szCs w:val="24"/>
        </w:rPr>
        <w:t xml:space="preserve"> </w:t>
      </w:r>
      <w:r w:rsidR="0043140C">
        <w:rPr>
          <w:b/>
          <w:sz w:val="24"/>
          <w:szCs w:val="24"/>
        </w:rPr>
        <w:t>–</w:t>
      </w:r>
      <w:r w:rsidRPr="00593133">
        <w:rPr>
          <w:b/>
          <w:sz w:val="24"/>
          <w:szCs w:val="24"/>
        </w:rPr>
        <w:t xml:space="preserve"> </w:t>
      </w:r>
      <w:r w:rsidR="008B24F2">
        <w:rPr>
          <w:b/>
          <w:sz w:val="24"/>
          <w:szCs w:val="24"/>
        </w:rPr>
        <w:t>Timer</w:t>
      </w:r>
      <w:r w:rsidR="00C34BBD">
        <w:rPr>
          <w:b/>
          <w:sz w:val="24"/>
          <w:szCs w:val="24"/>
        </w:rPr>
        <w:t xml:space="preserve"> System</w:t>
      </w:r>
    </w:p>
    <w:p w:rsidR="00593133" w:rsidRDefault="008B24F2" w:rsidP="0059313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 timer is added to the game, and the remaining time upon finishing the game will be added to the final score.</w:t>
      </w:r>
    </w:p>
    <w:p w:rsidR="00C34BBD" w:rsidRDefault="00C34BBD" w:rsidP="00C34BBD">
      <w:pPr>
        <w:rPr>
          <w:b/>
          <w:sz w:val="24"/>
          <w:szCs w:val="24"/>
        </w:rPr>
      </w:pPr>
      <w:r w:rsidRPr="00C34BBD">
        <w:rPr>
          <w:b/>
          <w:sz w:val="24"/>
          <w:szCs w:val="24"/>
        </w:rPr>
        <w:t>Ver. 0</w:t>
      </w:r>
      <w:r w:rsidR="004B31DE">
        <w:rPr>
          <w:b/>
          <w:sz w:val="24"/>
          <w:szCs w:val="24"/>
        </w:rPr>
        <w:t>.5</w:t>
      </w:r>
      <w:r w:rsidRPr="00C34BBD">
        <w:rPr>
          <w:b/>
          <w:sz w:val="24"/>
          <w:szCs w:val="24"/>
        </w:rPr>
        <w:t xml:space="preserve"> – </w:t>
      </w:r>
      <w:r w:rsidR="008B24F2">
        <w:rPr>
          <w:b/>
          <w:sz w:val="24"/>
          <w:szCs w:val="24"/>
        </w:rPr>
        <w:t>Collider Trigger Switching (TO DO)</w:t>
      </w:r>
    </w:p>
    <w:p w:rsidR="00C34BBD" w:rsidRDefault="008B24F2" w:rsidP="00C34BBD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Make player to be the collider trigger</w:t>
      </w:r>
    </w:p>
    <w:p w:rsidR="008B24F2" w:rsidRDefault="008B24F2" w:rsidP="00C34BBD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Transfer audios and scripts attached to other game objects (coin, enemy, exist, triggers) to player.</w:t>
      </w:r>
    </w:p>
    <w:p w:rsidR="008B24F2" w:rsidRDefault="008B24F2" w:rsidP="008B24F2">
      <w:pPr>
        <w:rPr>
          <w:b/>
          <w:sz w:val="24"/>
          <w:szCs w:val="24"/>
        </w:rPr>
      </w:pPr>
      <w:r w:rsidRPr="00C34BBD">
        <w:rPr>
          <w:b/>
          <w:sz w:val="24"/>
          <w:szCs w:val="24"/>
        </w:rPr>
        <w:t>Ver. 0</w:t>
      </w:r>
      <w:r>
        <w:rPr>
          <w:b/>
          <w:sz w:val="24"/>
          <w:szCs w:val="24"/>
        </w:rPr>
        <w:t>.6</w:t>
      </w:r>
      <w:r w:rsidRPr="00C34BBD">
        <w:rPr>
          <w:b/>
          <w:sz w:val="24"/>
          <w:szCs w:val="24"/>
        </w:rPr>
        <w:t xml:space="preserve"> – </w:t>
      </w:r>
      <w:r>
        <w:rPr>
          <w:b/>
          <w:sz w:val="24"/>
          <w:szCs w:val="24"/>
        </w:rPr>
        <w:t>Moving Platform Bug Fix (TO DO)</w:t>
      </w:r>
    </w:p>
    <w:p w:rsidR="008B24F2" w:rsidRDefault="008B24F2" w:rsidP="00C34BBD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Allow the player to move with a moving platform when the player is standing on it.</w:t>
      </w:r>
    </w:p>
    <w:p w:rsidR="008B24F2" w:rsidRPr="002F2470" w:rsidRDefault="008B24F2" w:rsidP="008B24F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8B24F2">
        <w:rPr>
          <w:sz w:val="24"/>
          <w:szCs w:val="24"/>
        </w:rPr>
        <w:t>http://answers.unity3d.com/questions/12083/how-to-get-a-character-to-move-with-a-moving-platf.html</w:t>
      </w:r>
    </w:p>
    <w:p w:rsidR="00593133" w:rsidRPr="00DD1D75" w:rsidRDefault="00593133">
      <w:pPr>
        <w:rPr>
          <w:b/>
          <w:sz w:val="24"/>
          <w:szCs w:val="24"/>
        </w:rPr>
      </w:pPr>
      <w:r w:rsidRPr="00DD1D75">
        <w:rPr>
          <w:b/>
          <w:sz w:val="24"/>
          <w:szCs w:val="24"/>
        </w:rPr>
        <w:t xml:space="preserve">Ver. 1.0 </w:t>
      </w:r>
      <w:r w:rsidR="008B24F2">
        <w:rPr>
          <w:b/>
          <w:sz w:val="24"/>
          <w:szCs w:val="24"/>
        </w:rPr>
        <w:t>–</w:t>
      </w:r>
      <w:r w:rsidRPr="00DD1D75">
        <w:rPr>
          <w:b/>
          <w:sz w:val="24"/>
          <w:szCs w:val="24"/>
        </w:rPr>
        <w:t xml:space="preserve"> </w:t>
      </w:r>
      <w:r w:rsidR="008B24F2">
        <w:rPr>
          <w:b/>
          <w:sz w:val="24"/>
          <w:szCs w:val="24"/>
        </w:rPr>
        <w:t>First Build (TO DO)</w:t>
      </w:r>
    </w:p>
    <w:p w:rsidR="008B24F2" w:rsidRPr="008B24F2" w:rsidRDefault="008B24F2" w:rsidP="008B24F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Redesign the level</w:t>
      </w:r>
    </w:p>
    <w:p w:rsidR="008B24F2" w:rsidRPr="00DD1D75" w:rsidRDefault="008B24F2" w:rsidP="008B24F2">
      <w:pPr>
        <w:rPr>
          <w:b/>
          <w:sz w:val="24"/>
          <w:szCs w:val="24"/>
        </w:rPr>
      </w:pPr>
      <w:r w:rsidRPr="00DD1D75">
        <w:rPr>
          <w:b/>
          <w:sz w:val="24"/>
          <w:szCs w:val="24"/>
        </w:rPr>
        <w:t>Ver. 1.</w:t>
      </w:r>
      <w:r>
        <w:rPr>
          <w:b/>
          <w:sz w:val="24"/>
          <w:szCs w:val="24"/>
        </w:rPr>
        <w:t>1 –</w:t>
      </w:r>
      <w:r w:rsidRPr="00DD1D75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Add an Instruction Scene (TO DO)</w:t>
      </w:r>
    </w:p>
    <w:p w:rsidR="008B24F2" w:rsidRPr="008B24F2" w:rsidRDefault="008B24F2" w:rsidP="008B24F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Add a button on start scene which leads to an instruction scene</w:t>
      </w:r>
    </w:p>
    <w:p w:rsidR="008B24F2" w:rsidRPr="00DD1D75" w:rsidRDefault="008B24F2" w:rsidP="008B24F2">
      <w:pPr>
        <w:rPr>
          <w:b/>
          <w:sz w:val="24"/>
          <w:szCs w:val="24"/>
        </w:rPr>
      </w:pPr>
      <w:r>
        <w:rPr>
          <w:b/>
          <w:sz w:val="24"/>
          <w:szCs w:val="24"/>
        </w:rPr>
        <w:t>Ver. 1.2 –</w:t>
      </w:r>
      <w:r w:rsidRPr="00DD1D75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Add a Monster Enemy (TO DO)</w:t>
      </w:r>
    </w:p>
    <w:p w:rsidR="008B24F2" w:rsidRDefault="008B24F2" w:rsidP="008B24F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Add a new enemy for level 2</w:t>
      </w:r>
    </w:p>
    <w:p w:rsidR="008B24F2" w:rsidRDefault="008B24F2" w:rsidP="008B24F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Cut the sprite, and create animations</w:t>
      </w:r>
    </w:p>
    <w:p w:rsidR="008B24F2" w:rsidRDefault="008B24F2" w:rsidP="008B24F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Create a script for the enemy to follow behind the player</w:t>
      </w:r>
    </w:p>
    <w:p w:rsidR="008B24F2" w:rsidRPr="00DD1D75" w:rsidRDefault="008B24F2" w:rsidP="008B24F2">
      <w:pPr>
        <w:rPr>
          <w:b/>
          <w:sz w:val="24"/>
          <w:szCs w:val="24"/>
        </w:rPr>
      </w:pPr>
      <w:r>
        <w:rPr>
          <w:b/>
          <w:sz w:val="24"/>
          <w:szCs w:val="24"/>
        </w:rPr>
        <w:t>Ver. 1.3 –</w:t>
      </w:r>
      <w:r w:rsidRPr="00DD1D75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Design Level 2 Map Layout (TO DO)</w:t>
      </w:r>
    </w:p>
    <w:p w:rsidR="008B24F2" w:rsidRDefault="008B24F2" w:rsidP="008B24F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Find new sprites</w:t>
      </w:r>
    </w:p>
    <w:p w:rsidR="008B24F2" w:rsidRDefault="008B24F2" w:rsidP="008B24F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Design and create level2 layout</w:t>
      </w:r>
    </w:p>
    <w:p w:rsidR="008B24F2" w:rsidRPr="00DD1D75" w:rsidRDefault="008B24F2" w:rsidP="008B24F2">
      <w:pPr>
        <w:rPr>
          <w:b/>
          <w:sz w:val="24"/>
          <w:szCs w:val="24"/>
        </w:rPr>
      </w:pPr>
      <w:r>
        <w:rPr>
          <w:b/>
          <w:sz w:val="24"/>
          <w:szCs w:val="24"/>
        </w:rPr>
        <w:t>Ver. 1.4–</w:t>
      </w:r>
      <w:r w:rsidRPr="00DD1D75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Design Level3 Map Layout (TO DO)</w:t>
      </w:r>
    </w:p>
    <w:p w:rsidR="008B24F2" w:rsidRDefault="008B24F2" w:rsidP="008B24F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Find new sprites</w:t>
      </w:r>
    </w:p>
    <w:p w:rsidR="008B24F2" w:rsidRPr="008B24F2" w:rsidRDefault="008B24F2" w:rsidP="008B24F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Design and create level2 layout</w:t>
      </w:r>
    </w:p>
    <w:p w:rsidR="008B24F2" w:rsidRDefault="008B24F2" w:rsidP="008B24F2">
      <w:pPr>
        <w:pStyle w:val="ListParagraph"/>
        <w:rPr>
          <w:sz w:val="24"/>
          <w:szCs w:val="24"/>
        </w:rPr>
      </w:pPr>
    </w:p>
    <w:p w:rsidR="008B24F2" w:rsidRPr="00DD1D75" w:rsidRDefault="008B24F2" w:rsidP="008B24F2">
      <w:pPr>
        <w:rPr>
          <w:b/>
          <w:sz w:val="24"/>
          <w:szCs w:val="24"/>
        </w:rPr>
      </w:pPr>
      <w:r>
        <w:rPr>
          <w:b/>
          <w:sz w:val="24"/>
          <w:szCs w:val="24"/>
        </w:rPr>
        <w:t>Ver. 1.5–</w:t>
      </w:r>
      <w:r w:rsidRPr="00DD1D75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(TO DO)</w:t>
      </w:r>
    </w:p>
    <w:p w:rsidR="008B24F2" w:rsidRDefault="008B24F2" w:rsidP="008B24F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Find new sprites</w:t>
      </w:r>
    </w:p>
    <w:p w:rsidR="008B24F2" w:rsidRDefault="008B24F2" w:rsidP="008B24F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Design and create level2 layout</w:t>
      </w:r>
    </w:p>
    <w:p w:rsidR="008B24F2" w:rsidRDefault="008B24F2" w:rsidP="008B24F2">
      <w:pPr>
        <w:pStyle w:val="Heading1"/>
      </w:pPr>
      <w:bookmarkStart w:id="1" w:name="_Toc433667124"/>
      <w:r>
        <w:t>Game Description</w:t>
      </w:r>
      <w:bookmarkEnd w:id="1"/>
      <w:r>
        <w:t xml:space="preserve"> </w:t>
      </w:r>
    </w:p>
    <w:p w:rsidR="008B24F2" w:rsidRDefault="008B24F2" w:rsidP="008B24F2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>The game goal is to bring SpongeBob to the end of the map without losing all lives, and get as much points as possible.</w:t>
      </w:r>
    </w:p>
    <w:p w:rsidR="008B24F2" w:rsidRDefault="008B24F2" w:rsidP="008B24F2">
      <w:pPr>
        <w:rPr>
          <w:b/>
          <w:sz w:val="24"/>
          <w:szCs w:val="24"/>
        </w:rPr>
      </w:pPr>
    </w:p>
    <w:p w:rsidR="008B24F2" w:rsidRDefault="008B24F2" w:rsidP="008B24F2">
      <w:pPr>
        <w:pStyle w:val="Heading1"/>
      </w:pPr>
      <w:bookmarkStart w:id="2" w:name="_Toc433667125"/>
      <w:r>
        <w:t>Controls</w:t>
      </w:r>
      <w:bookmarkEnd w:id="2"/>
    </w:p>
    <w:p w:rsidR="008B24F2" w:rsidRDefault="008B24F2" w:rsidP="008B24F2">
      <w:pPr>
        <w:rPr>
          <w:sz w:val="24"/>
          <w:szCs w:val="24"/>
        </w:rPr>
      </w:pPr>
      <w:r>
        <w:rPr>
          <w:sz w:val="24"/>
          <w:szCs w:val="24"/>
        </w:rPr>
        <w:t>This game support two sets of controls.</w:t>
      </w:r>
    </w:p>
    <w:tbl>
      <w:tblPr>
        <w:tblStyle w:val="MediumShading2-Accent2"/>
        <w:tblW w:w="0" w:type="auto"/>
        <w:tblInd w:w="823" w:type="dxa"/>
        <w:tblLook w:val="04A0" w:firstRow="1" w:lastRow="0" w:firstColumn="1" w:lastColumn="0" w:noHBand="0" w:noVBand="1"/>
      </w:tblPr>
      <w:tblGrid>
        <w:gridCol w:w="1515"/>
        <w:gridCol w:w="2551"/>
        <w:gridCol w:w="2552"/>
      </w:tblGrid>
      <w:tr w:rsidR="008B24F2" w:rsidTr="008B24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15" w:type="dxa"/>
            <w:hideMark/>
          </w:tcPr>
          <w:p w:rsidR="008B24F2" w:rsidRDefault="008B24F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Action</w:t>
            </w:r>
          </w:p>
        </w:tc>
        <w:tc>
          <w:tcPr>
            <w:tcW w:w="2551" w:type="dxa"/>
            <w:hideMark/>
          </w:tcPr>
          <w:p w:rsidR="008B24F2" w:rsidRDefault="008B24F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 Set 1</w:t>
            </w:r>
          </w:p>
        </w:tc>
        <w:tc>
          <w:tcPr>
            <w:tcW w:w="2552" w:type="dxa"/>
            <w:hideMark/>
          </w:tcPr>
          <w:p w:rsidR="008B24F2" w:rsidRDefault="008B24F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 Set 1</w:t>
            </w:r>
          </w:p>
        </w:tc>
      </w:tr>
      <w:tr w:rsidR="008B24F2" w:rsidTr="008B24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  <w:tcBorders>
              <w:top w:val="nil"/>
            </w:tcBorders>
            <w:hideMark/>
          </w:tcPr>
          <w:p w:rsidR="008B24F2" w:rsidRDefault="008B24F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Jump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B24F2" w:rsidRDefault="008B24F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Space Bar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B24F2" w:rsidRDefault="008B24F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↑ Key</w:t>
            </w:r>
          </w:p>
        </w:tc>
      </w:tr>
      <w:tr w:rsidR="008B24F2" w:rsidTr="008B24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  <w:tcBorders>
              <w:top w:val="nil"/>
            </w:tcBorders>
            <w:hideMark/>
          </w:tcPr>
          <w:p w:rsidR="008B24F2" w:rsidRDefault="008B24F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Move Left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B24F2" w:rsidRDefault="008B24F2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B24F2" w:rsidRDefault="008B24F2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← Key</w:t>
            </w:r>
          </w:p>
        </w:tc>
      </w:tr>
      <w:tr w:rsidR="008B24F2" w:rsidTr="008B24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  <w:tcBorders>
              <w:top w:val="nil"/>
            </w:tcBorders>
            <w:hideMark/>
          </w:tcPr>
          <w:p w:rsidR="008B24F2" w:rsidRDefault="008B24F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Move Right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:rsidR="008B24F2" w:rsidRDefault="008B24F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:rsidR="008B24F2" w:rsidRDefault="008B24F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→ Key</w:t>
            </w:r>
          </w:p>
        </w:tc>
      </w:tr>
    </w:tbl>
    <w:p w:rsidR="008B24F2" w:rsidRDefault="008B24F2" w:rsidP="008B24F2">
      <w:pPr>
        <w:rPr>
          <w:b/>
          <w:sz w:val="24"/>
          <w:szCs w:val="24"/>
        </w:rPr>
      </w:pPr>
    </w:p>
    <w:p w:rsidR="008B24F2" w:rsidRDefault="008B24F2" w:rsidP="008B24F2">
      <w:pPr>
        <w:pStyle w:val="Heading1"/>
        <w:rPr>
          <w:i/>
          <w:sz w:val="24"/>
          <w:szCs w:val="24"/>
        </w:rPr>
      </w:pPr>
      <w:bookmarkStart w:id="3" w:name="_Toc433667126"/>
      <w:r>
        <w:lastRenderedPageBreak/>
        <w:t>Design Sketches</w:t>
      </w:r>
      <w:bookmarkEnd w:id="3"/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940"/>
        <w:gridCol w:w="6916"/>
      </w:tblGrid>
      <w:tr w:rsidR="008B24F2" w:rsidTr="008B24F2"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24F2" w:rsidRDefault="008B24F2">
            <w:pPr>
              <w:pStyle w:val="Heading2"/>
              <w:outlineLvl w:val="1"/>
            </w:pPr>
            <w:bookmarkStart w:id="4" w:name="_Toc433667127"/>
            <w:r>
              <w:t>Game World</w:t>
            </w:r>
            <w:bookmarkEnd w:id="4"/>
          </w:p>
          <w:p w:rsidR="008B24F2" w:rsidRDefault="008B24F2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6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4248150" cy="3692525"/>
                  <wp:effectExtent l="0" t="0" r="0" b="3175"/>
                  <wp:docPr id="20" name="Picture 20" descr="IMG_20151026_234722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G_20151026_234722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8150" cy="369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4F2" w:rsidTr="008B24F2"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24F2" w:rsidRDefault="008B24F2">
            <w:pPr>
              <w:pStyle w:val="Heading2"/>
              <w:outlineLvl w:val="1"/>
            </w:pPr>
            <w:bookmarkStart w:id="5" w:name="_Toc433667128"/>
            <w:r>
              <w:t>Interface</w:t>
            </w:r>
            <w:bookmarkEnd w:id="5"/>
          </w:p>
          <w:p w:rsidR="008B24F2" w:rsidRDefault="008B24F2">
            <w:pPr>
              <w:pStyle w:val="ListParagraph"/>
              <w:rPr>
                <w:i/>
                <w:sz w:val="24"/>
                <w:szCs w:val="24"/>
              </w:rPr>
            </w:pPr>
          </w:p>
        </w:tc>
        <w:tc>
          <w:tcPr>
            <w:tcW w:w="6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282440" cy="3241040"/>
                  <wp:effectExtent l="0" t="0" r="381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2440" cy="3241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24F2" w:rsidRDefault="008B24F2" w:rsidP="008B24F2">
      <w:pPr>
        <w:rPr>
          <w:b/>
          <w:sz w:val="24"/>
          <w:szCs w:val="24"/>
        </w:rPr>
      </w:pPr>
    </w:p>
    <w:p w:rsidR="008B24F2" w:rsidRDefault="008B24F2" w:rsidP="008B24F2">
      <w:pPr>
        <w:pStyle w:val="Heading1"/>
      </w:pPr>
      <w:bookmarkStart w:id="6" w:name="_Toc433667129"/>
      <w:r>
        <w:lastRenderedPageBreak/>
        <w:t>Menu and Screen Descriptions</w:t>
      </w:r>
      <w:bookmarkEnd w:id="6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05"/>
        <w:gridCol w:w="6851"/>
      </w:tblGrid>
      <w:tr w:rsidR="008B24F2" w:rsidTr="008B24F2"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Heading2"/>
              <w:outlineLvl w:val="1"/>
            </w:pPr>
            <w:bookmarkStart w:id="7" w:name="_Toc433667130"/>
            <w:r>
              <w:t>Start Screen</w:t>
            </w:r>
            <w:bookmarkEnd w:id="7"/>
          </w:p>
          <w:p w:rsidR="008B24F2" w:rsidRDefault="008B24F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interface displays the game title. The player could click on the start button to start the game.</w:t>
            </w:r>
          </w:p>
        </w:tc>
        <w:tc>
          <w:tcPr>
            <w:tcW w:w="3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213225" cy="314833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3225" cy="3148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4F2" w:rsidTr="008B24F2"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Heading2"/>
              <w:outlineLvl w:val="1"/>
            </w:pPr>
            <w:bookmarkStart w:id="8" w:name="_Toc433667131"/>
            <w:r>
              <w:t>Game Screen</w:t>
            </w:r>
            <w:bookmarkEnd w:id="8"/>
          </w:p>
          <w:p w:rsidR="008B24F2" w:rsidRDefault="008B24F2" w:rsidP="00F27991">
            <w:r>
              <w:t>The interface displays the score and the remain</w:t>
            </w:r>
            <w:r w:rsidR="00F27991">
              <w:t xml:space="preserve">ing life. The player </w:t>
            </w:r>
            <w:r>
              <w:t>could move on the screen with keyboard controls</w:t>
            </w:r>
          </w:p>
        </w:tc>
        <w:tc>
          <w:tcPr>
            <w:tcW w:w="3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213225" cy="317119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3225" cy="3171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4F2" w:rsidTr="008B24F2"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Heading2"/>
              <w:outlineLvl w:val="1"/>
            </w:pPr>
            <w:bookmarkStart w:id="9" w:name="_Toc433667132"/>
            <w:r>
              <w:lastRenderedPageBreak/>
              <w:t>Secret Coin Chamber</w:t>
            </w:r>
            <w:bookmarkEnd w:id="9"/>
          </w:p>
          <w:p w:rsidR="008B24F2" w:rsidRDefault="008B24F2">
            <w:r>
              <w:t>There is a secret chamber in the game when the chamber is filled with coins.</w:t>
            </w:r>
          </w:p>
        </w:tc>
        <w:tc>
          <w:tcPr>
            <w:tcW w:w="3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  <w:rPr>
                <w:noProof/>
                <w:lang w:eastAsia="zh-CN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201795" cy="3171190"/>
                  <wp:effectExtent l="0" t="0" r="825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1795" cy="3171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4F2" w:rsidTr="008B24F2"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Heading2"/>
              <w:outlineLvl w:val="1"/>
            </w:pPr>
            <w:bookmarkStart w:id="10" w:name="_Toc433667133"/>
            <w:r>
              <w:t>Map Exit</w:t>
            </w:r>
            <w:bookmarkEnd w:id="10"/>
          </w:p>
          <w:p w:rsidR="008B24F2" w:rsidRDefault="008B24F2">
            <w:r>
              <w:t>The player wins the game by reaching the blue door at the end of the game.</w:t>
            </w:r>
          </w:p>
        </w:tc>
        <w:tc>
          <w:tcPr>
            <w:tcW w:w="3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  <w:rPr>
                <w:noProof/>
                <w:lang w:eastAsia="zh-CN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201795" cy="3136900"/>
                  <wp:effectExtent l="0" t="0" r="8255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1795" cy="313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4F2" w:rsidTr="008B24F2">
        <w:trPr>
          <w:trHeight w:val="4689"/>
        </w:trPr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Heading2"/>
              <w:outlineLvl w:val="1"/>
            </w:pPr>
            <w:bookmarkStart w:id="11" w:name="_Toc433667134"/>
            <w:r>
              <w:lastRenderedPageBreak/>
              <w:t>Winning Screen</w:t>
            </w:r>
            <w:bookmarkEnd w:id="11"/>
          </w:p>
          <w:p w:rsidR="008B24F2" w:rsidRDefault="008B24F2">
            <w:r>
              <w:t>The interface displays the score, and allows the player to restart the game by clicking the restart button.</w:t>
            </w:r>
          </w:p>
        </w:tc>
        <w:tc>
          <w:tcPr>
            <w:tcW w:w="3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189730" cy="3148330"/>
                  <wp:effectExtent l="0" t="0" r="127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9730" cy="3148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4F2" w:rsidTr="008B24F2">
        <w:trPr>
          <w:trHeight w:val="4689"/>
        </w:trPr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Heading2"/>
              <w:outlineLvl w:val="1"/>
            </w:pPr>
            <w:bookmarkStart w:id="12" w:name="_Toc433667135"/>
            <w:r>
              <w:t>Losing Screen</w:t>
            </w:r>
            <w:bookmarkEnd w:id="12"/>
          </w:p>
          <w:p w:rsidR="008B24F2" w:rsidRDefault="008B24F2">
            <w:r>
              <w:t>The interface allows the player to restart the game by clicking the restart button.</w:t>
            </w:r>
          </w:p>
        </w:tc>
        <w:tc>
          <w:tcPr>
            <w:tcW w:w="3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  <w:rPr>
                <w:noProof/>
                <w:lang w:eastAsia="zh-CN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213225" cy="318325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3225" cy="3183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24F2" w:rsidRDefault="008B24F2" w:rsidP="008B24F2">
      <w:pPr>
        <w:pStyle w:val="Heading1"/>
      </w:pPr>
      <w:bookmarkStart w:id="13" w:name="_Toc433667136"/>
      <w:r>
        <w:t>Characters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8B24F2" w:rsidTr="008B24F2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rPr>
                <w:b/>
              </w:rPr>
            </w:pPr>
            <w:r>
              <w:rPr>
                <w:b/>
              </w:rPr>
              <w:t>Player – SpongeBob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r>
              <w:rPr>
                <w:b/>
                <w:sz w:val="24"/>
                <w:szCs w:val="24"/>
              </w:rPr>
              <w:t>Enemy - Zombie</w:t>
            </w:r>
          </w:p>
        </w:tc>
      </w:tr>
      <w:tr w:rsidR="008B24F2" w:rsidTr="008B24F2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jc w:val="center"/>
              <w:rPr>
                <w:b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>
                  <wp:extent cx="1377315" cy="2118360"/>
                  <wp:effectExtent l="0" t="0" r="0" b="0"/>
                  <wp:docPr id="4" name="Picture 4" descr="Description: C:\Users\Eric\AppData\Local\Microsoft\Windows\INetCache\Content.Word\Spongebob-squarepant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escription: C:\Users\Eric\AppData\Local\Microsoft\Windows\INetCache\Content.Word\Spongebob-squarepant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7315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1492885" cy="2233930"/>
                  <wp:effectExtent l="0" t="0" r="0" b="0"/>
                  <wp:docPr id="3" name="Picture 3" descr="Description: C:\Users\Eric\AppData\Local\Microsoft\Windows\INetCache\Content.Word\Zombieidl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escription: C:\Users\Eric\AppData\Local\Microsoft\Windows\INetCache\Content.Word\Zombieidl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885" cy="2233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24F2" w:rsidRDefault="008B24F2" w:rsidP="008B24F2"/>
    <w:p w:rsidR="008B24F2" w:rsidRDefault="008B24F2" w:rsidP="008B24F2"/>
    <w:p w:rsidR="008B24F2" w:rsidRDefault="008B24F2" w:rsidP="008B24F2"/>
    <w:p w:rsidR="008B24F2" w:rsidRDefault="008B24F2" w:rsidP="008B24F2">
      <w:pPr>
        <w:pStyle w:val="Heading1"/>
      </w:pPr>
      <w:bookmarkStart w:id="14" w:name="_Toc433667138"/>
      <w:r>
        <w:t>Scoring</w:t>
      </w:r>
      <w:bookmarkEnd w:id="14"/>
    </w:p>
    <w:p w:rsidR="008B24F2" w:rsidRDefault="008B24F2" w:rsidP="008B24F2">
      <w:pPr>
        <w:rPr>
          <w:sz w:val="24"/>
          <w:szCs w:val="24"/>
        </w:rPr>
      </w:pPr>
      <w:r>
        <w:rPr>
          <w:sz w:val="24"/>
          <w:szCs w:val="24"/>
        </w:rPr>
        <w:t>Collecting one coin = 10 Points</w:t>
      </w:r>
    </w:p>
    <w:p w:rsidR="008B24F2" w:rsidRDefault="008B24F2" w:rsidP="008B24F2">
      <w:pPr>
        <w:rPr>
          <w:sz w:val="24"/>
          <w:szCs w:val="24"/>
        </w:rPr>
      </w:pPr>
      <w:r>
        <w:rPr>
          <w:sz w:val="24"/>
          <w:szCs w:val="24"/>
        </w:rPr>
        <w:t>Killing one zombie = 50 Points</w:t>
      </w:r>
    </w:p>
    <w:p w:rsidR="008B24F2" w:rsidRDefault="008B24F2" w:rsidP="008B24F2">
      <w:pPr>
        <w:rPr>
          <w:sz w:val="24"/>
          <w:szCs w:val="24"/>
        </w:rPr>
      </w:pPr>
      <w:r>
        <w:rPr>
          <w:sz w:val="24"/>
          <w:szCs w:val="24"/>
        </w:rPr>
        <w:t>Remaining time upon completing the game will be added to the score</w:t>
      </w:r>
    </w:p>
    <w:p w:rsidR="008B24F2" w:rsidRDefault="008B24F2" w:rsidP="008B24F2">
      <w:pPr>
        <w:pStyle w:val="Heading1"/>
        <w:rPr>
          <w:b w:val="0"/>
          <w:sz w:val="24"/>
          <w:szCs w:val="24"/>
        </w:rPr>
      </w:pPr>
      <w:bookmarkStart w:id="15" w:name="_Toc433667139"/>
      <w:r>
        <w:t>Bonus Features</w:t>
      </w:r>
      <w:bookmarkEnd w:id="15"/>
    </w:p>
    <w:p w:rsidR="008B24F2" w:rsidRDefault="008B24F2" w:rsidP="008B24F2">
      <w:pPr>
        <w:rPr>
          <w:sz w:val="24"/>
          <w:szCs w:val="24"/>
        </w:rPr>
      </w:pPr>
      <w:r>
        <w:rPr>
          <w:sz w:val="24"/>
          <w:szCs w:val="24"/>
        </w:rPr>
        <w:t>The section lists the game features beyond the assignment requirements.</w:t>
      </w:r>
    </w:p>
    <w:p w:rsidR="008B24F2" w:rsidRDefault="008B24F2" w:rsidP="008B24F2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Adding start screen, game win screen, and game lose screen to the game</w:t>
      </w:r>
    </w:p>
    <w:p w:rsidR="008B24F2" w:rsidRDefault="008B24F2" w:rsidP="008B24F2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Display final score on game over screen (Carry score value across scenes)</w:t>
      </w:r>
    </w:p>
    <w:p w:rsidR="008B24F2" w:rsidRDefault="008B24F2" w:rsidP="008B24F2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Adding restart option</w:t>
      </w:r>
    </w:p>
    <w:p w:rsidR="008B24F2" w:rsidRDefault="008B24F2" w:rsidP="008B24F2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Adding tiles for the environment</w:t>
      </w:r>
    </w:p>
    <w:p w:rsidR="008B24F2" w:rsidRDefault="008B24F2" w:rsidP="008B24F2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Adding secondary camera for background displaying</w:t>
      </w:r>
    </w:p>
    <w:p w:rsidR="008B24F2" w:rsidRDefault="008B24F2" w:rsidP="008B24F2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Adding a secret coin chamber in the game</w:t>
      </w:r>
    </w:p>
    <w:p w:rsidR="008B24F2" w:rsidRDefault="008B24F2" w:rsidP="008B24F2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Adding moving platforms</w:t>
      </w:r>
    </w:p>
    <w:p w:rsidR="008B24F2" w:rsidRDefault="008B24F2" w:rsidP="008B24F2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Adding animations to player and zombies</w:t>
      </w:r>
    </w:p>
    <w:p w:rsidR="008B24F2" w:rsidRDefault="008B24F2" w:rsidP="008B24F2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Adding sound effects to the game</w:t>
      </w:r>
    </w:p>
    <w:p w:rsidR="008B24F2" w:rsidRDefault="008B24F2" w:rsidP="008B24F2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Allowing the player to kill zombies by jumping on their heads</w:t>
      </w:r>
    </w:p>
    <w:p w:rsidR="008B24F2" w:rsidRDefault="008B24F2" w:rsidP="008B24F2">
      <w:pPr>
        <w:pStyle w:val="Heading1"/>
      </w:pPr>
      <w:bookmarkStart w:id="16" w:name="_Toc433667140"/>
      <w:r>
        <w:lastRenderedPageBreak/>
        <w:t>Sound Index</w:t>
      </w:r>
      <w:bookmarkEnd w:id="16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03"/>
        <w:gridCol w:w="7353"/>
      </w:tblGrid>
      <w:tr w:rsidR="008B24F2" w:rsidTr="008B24F2"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  <w:rPr>
                <w:i/>
              </w:rPr>
            </w:pPr>
            <w:r>
              <w:rPr>
                <w:i/>
              </w:rPr>
              <w:t>zombieKill.wav</w:t>
            </w:r>
          </w:p>
        </w:tc>
        <w:tc>
          <w:tcPr>
            <w:tcW w:w="7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r>
              <w:t>Popping Pop (Sound effect)</w:t>
            </w:r>
          </w:p>
          <w:p w:rsidR="008B24F2" w:rsidRDefault="00826173">
            <w:hyperlink r:id="rId23" w:history="1">
              <w:r w:rsidR="008B24F2">
                <w:rPr>
                  <w:rStyle w:val="Hyperlink"/>
                </w:rPr>
                <w:t>https://www.youtube.com/watch?v=g3zBkNEC6jI</w:t>
              </w:r>
            </w:hyperlink>
          </w:p>
        </w:tc>
      </w:tr>
      <w:tr w:rsidR="008B24F2" w:rsidTr="008B24F2"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  <w:rPr>
                <w:i/>
              </w:rPr>
            </w:pPr>
            <w:r>
              <w:rPr>
                <w:i/>
              </w:rPr>
              <w:t>Footsteps.wav</w:t>
            </w:r>
          </w:p>
        </w:tc>
        <w:tc>
          <w:tcPr>
            <w:tcW w:w="7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r>
              <w:t>One Piece sound effects - Chopper's gait</w:t>
            </w:r>
          </w:p>
          <w:p w:rsidR="00F27991" w:rsidRDefault="00F27991">
            <w:hyperlink r:id="rId24" w:history="1">
              <w:r w:rsidRPr="00713A04">
                <w:rPr>
                  <w:rStyle w:val="Hyperlink"/>
                </w:rPr>
                <w:t>https://www.youtube.com/watch?v=RqODyT1Zgwc</w:t>
              </w:r>
            </w:hyperlink>
            <w:r>
              <w:t xml:space="preserve"> </w:t>
            </w:r>
          </w:p>
        </w:tc>
      </w:tr>
      <w:tr w:rsidR="008B24F2" w:rsidTr="008B24F2"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  <w:rPr>
                <w:i/>
              </w:rPr>
            </w:pPr>
            <w:r>
              <w:rPr>
                <w:i/>
              </w:rPr>
              <w:t>inGame.mp3</w:t>
            </w:r>
          </w:p>
        </w:tc>
        <w:tc>
          <w:tcPr>
            <w:tcW w:w="7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rPr>
                <w:lang w:val="en-US"/>
              </w:rPr>
            </w:pPr>
            <w:r>
              <w:t>Spongebob: Battle for Bikini Bottom music - Bikini Bottom/Sand Mountain</w:t>
            </w:r>
          </w:p>
          <w:p w:rsidR="00F27991" w:rsidRDefault="00F27991">
            <w:pPr>
              <w:rPr>
                <w:lang w:val="en-US"/>
              </w:rPr>
            </w:pPr>
            <w:hyperlink r:id="rId25" w:history="1">
              <w:r w:rsidRPr="00713A04">
                <w:rPr>
                  <w:rStyle w:val="Hyperlink"/>
                  <w:lang w:val="en-US"/>
                </w:rPr>
                <w:t>https://www.youtube.com/watch?v=3BE1i4cs1Hw</w:t>
              </w:r>
            </w:hyperlink>
            <w:r>
              <w:rPr>
                <w:lang w:val="en-US"/>
              </w:rPr>
              <w:t xml:space="preserve"> </w:t>
            </w:r>
            <w:bookmarkStart w:id="17" w:name="_GoBack"/>
            <w:bookmarkEnd w:id="17"/>
          </w:p>
        </w:tc>
      </w:tr>
      <w:tr w:rsidR="008B24F2" w:rsidTr="008B24F2"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  <w:rPr>
                <w:i/>
              </w:rPr>
            </w:pPr>
            <w:r>
              <w:rPr>
                <w:i/>
              </w:rPr>
              <w:t>Title.mp3</w:t>
            </w:r>
          </w:p>
        </w:tc>
        <w:tc>
          <w:tcPr>
            <w:tcW w:w="7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r>
              <w:t>The Spongebob Movie music (GameCube) - Title and Pause</w:t>
            </w:r>
          </w:p>
          <w:p w:rsidR="008B24F2" w:rsidRDefault="00826173">
            <w:pPr>
              <w:rPr>
                <w:lang w:val="en-US"/>
              </w:rPr>
            </w:pPr>
            <w:hyperlink r:id="rId26" w:history="1">
              <w:r w:rsidR="008B24F2">
                <w:rPr>
                  <w:rStyle w:val="Hyperlink"/>
                  <w:lang w:val="en-US"/>
                </w:rPr>
                <w:t>https://youtu.be/f1cDbdojXeM?list=PLC68D26C6929AE866</w:t>
              </w:r>
            </w:hyperlink>
          </w:p>
        </w:tc>
      </w:tr>
      <w:tr w:rsidR="008B24F2" w:rsidTr="008B24F2"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  <w:rPr>
                <w:i/>
              </w:rPr>
            </w:pPr>
            <w:r>
              <w:rPr>
                <w:i/>
              </w:rPr>
              <w:t>Lose.mp3</w:t>
            </w:r>
          </w:p>
        </w:tc>
        <w:tc>
          <w:tcPr>
            <w:tcW w:w="7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r>
              <w:t>The Spongebob Movie music (GameCube) - You Lose</w:t>
            </w:r>
          </w:p>
          <w:p w:rsidR="008B24F2" w:rsidRDefault="00826173">
            <w:pPr>
              <w:rPr>
                <w:lang w:val="en-US"/>
              </w:rPr>
            </w:pPr>
            <w:hyperlink r:id="rId27" w:history="1">
              <w:r w:rsidR="008B24F2">
                <w:rPr>
                  <w:rStyle w:val="Hyperlink"/>
                  <w:lang w:val="en-US"/>
                </w:rPr>
                <w:t>https://www.youtube.com/watch?v=3w720btYD64&amp;index=8&amp;list=PLC68D26C6929AE866</w:t>
              </w:r>
            </w:hyperlink>
          </w:p>
        </w:tc>
      </w:tr>
      <w:tr w:rsidR="008B24F2" w:rsidTr="008B24F2"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  <w:rPr>
                <w:i/>
              </w:rPr>
            </w:pPr>
            <w:r>
              <w:rPr>
                <w:i/>
              </w:rPr>
              <w:t>Win.mp3</w:t>
            </w:r>
          </w:p>
        </w:tc>
        <w:tc>
          <w:tcPr>
            <w:tcW w:w="7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rPr>
                <w:u w:val="single"/>
              </w:rPr>
            </w:pPr>
            <w:r>
              <w:rPr>
                <w:u w:val="single"/>
              </w:rPr>
              <w:t>You win sound effect #4</w:t>
            </w:r>
          </w:p>
          <w:p w:rsidR="00F27991" w:rsidRDefault="00F27991">
            <w:pPr>
              <w:rPr>
                <w:u w:val="single"/>
              </w:rPr>
            </w:pPr>
            <w:hyperlink r:id="rId28" w:history="1">
              <w:r w:rsidRPr="00713A04">
                <w:rPr>
                  <w:rStyle w:val="Hyperlink"/>
                </w:rPr>
                <w:t>https://www.youtube.com/watch?v=aEGLSMIduto</w:t>
              </w:r>
            </w:hyperlink>
            <w:r>
              <w:rPr>
                <w:u w:val="single"/>
              </w:rPr>
              <w:t xml:space="preserve"> </w:t>
            </w:r>
          </w:p>
        </w:tc>
      </w:tr>
      <w:tr w:rsidR="00F27991" w:rsidTr="008B24F2"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7991" w:rsidRDefault="00F27991">
            <w:pPr>
              <w:pStyle w:val="ListParagraph"/>
              <w:ind w:left="0"/>
              <w:rPr>
                <w:i/>
              </w:rPr>
            </w:pPr>
            <w:r>
              <w:rPr>
                <w:i/>
              </w:rPr>
              <w:t>zombieBite.mp3</w:t>
            </w:r>
          </w:p>
        </w:tc>
        <w:tc>
          <w:tcPr>
            <w:tcW w:w="7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7991" w:rsidRPr="00F27991" w:rsidRDefault="00F27991">
            <w:r w:rsidRPr="00F27991">
              <w:t>Zombie Sound Effects (free)</w:t>
            </w:r>
          </w:p>
          <w:p w:rsidR="00F27991" w:rsidRDefault="00F27991">
            <w:pPr>
              <w:rPr>
                <w:u w:val="single"/>
              </w:rPr>
            </w:pPr>
            <w:hyperlink r:id="rId29" w:history="1">
              <w:r w:rsidRPr="00713A04">
                <w:rPr>
                  <w:rStyle w:val="Hyperlink"/>
                </w:rPr>
                <w:t>https://www.youtube.com/watch?v=wg8u3AQj1Ac</w:t>
              </w:r>
            </w:hyperlink>
            <w:r>
              <w:rPr>
                <w:u w:val="single"/>
              </w:rPr>
              <w:t xml:space="preserve"> </w:t>
            </w:r>
          </w:p>
        </w:tc>
      </w:tr>
      <w:tr w:rsidR="00F27991" w:rsidTr="008B24F2"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7991" w:rsidRDefault="00F27991">
            <w:pPr>
              <w:pStyle w:val="ListParagraph"/>
              <w:ind w:left="0"/>
              <w:rPr>
                <w:i/>
              </w:rPr>
            </w:pPr>
            <w:r>
              <w:rPr>
                <w:i/>
              </w:rPr>
              <w:t>Scream.mp3</w:t>
            </w:r>
          </w:p>
        </w:tc>
        <w:tc>
          <w:tcPr>
            <w:tcW w:w="7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7991" w:rsidRPr="00F27991" w:rsidRDefault="00F27991">
            <w:r w:rsidRPr="00F27991">
              <w:t>Spongebob Screams</w:t>
            </w:r>
          </w:p>
          <w:p w:rsidR="00F27991" w:rsidRDefault="00F27991">
            <w:pPr>
              <w:rPr>
                <w:u w:val="single"/>
              </w:rPr>
            </w:pPr>
            <w:hyperlink r:id="rId30" w:history="1">
              <w:r w:rsidRPr="00713A04">
                <w:rPr>
                  <w:rStyle w:val="Hyperlink"/>
                </w:rPr>
                <w:t>https://www.youtube.com/watch?v=BcSXr1uTsGg</w:t>
              </w:r>
            </w:hyperlink>
            <w:r>
              <w:rPr>
                <w:u w:val="single"/>
              </w:rPr>
              <w:t xml:space="preserve"> </w:t>
            </w:r>
          </w:p>
        </w:tc>
      </w:tr>
    </w:tbl>
    <w:p w:rsidR="008B24F2" w:rsidRDefault="008B24F2" w:rsidP="008B24F2">
      <w:pPr>
        <w:rPr>
          <w:b/>
          <w:sz w:val="24"/>
          <w:szCs w:val="24"/>
        </w:rPr>
      </w:pPr>
    </w:p>
    <w:p w:rsidR="008B24F2" w:rsidRDefault="008B24F2" w:rsidP="008B24F2">
      <w:pPr>
        <w:pStyle w:val="Heading1"/>
      </w:pPr>
      <w:bookmarkStart w:id="18" w:name="_Toc433667141"/>
      <w:r>
        <w:t>Art / Multimedia Index</w:t>
      </w:r>
      <w:bookmarkEnd w:id="18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58"/>
        <w:gridCol w:w="5698"/>
      </w:tblGrid>
      <w:tr w:rsidR="008B24F2" w:rsidTr="008B24F2">
        <w:tc>
          <w:tcPr>
            <w:tcW w:w="3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r>
              <w:t>Spongebob Sprite</w:t>
            </w:r>
          </w:p>
        </w:tc>
        <w:tc>
          <w:tcPr>
            <w:tcW w:w="5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rPr>
                <w:lang w:val="en-US"/>
              </w:rPr>
            </w:pPr>
            <w:r>
              <w:rPr>
                <w:lang w:val="en-US"/>
              </w:rPr>
              <w:t>Nicktoons: Attack of the Toybots</w:t>
            </w:r>
          </w:p>
          <w:p w:rsidR="008B24F2" w:rsidRDefault="00826173">
            <w:pPr>
              <w:rPr>
                <w:lang w:val="en-US"/>
              </w:rPr>
            </w:pPr>
            <w:hyperlink r:id="rId31" w:history="1">
              <w:r w:rsidR="008B24F2">
                <w:rPr>
                  <w:rStyle w:val="Hyperlink"/>
                  <w:lang w:val="en-US"/>
                </w:rPr>
                <w:t>http://www.spriters-resource.com/ds/nicktoonsattackofthetoybots/sheet/66455/</w:t>
              </w:r>
            </w:hyperlink>
          </w:p>
        </w:tc>
      </w:tr>
      <w:tr w:rsidR="008B24F2" w:rsidTr="008B24F2">
        <w:tc>
          <w:tcPr>
            <w:tcW w:w="3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</w:pPr>
            <w:r>
              <w:t>Zombie Sprite</w:t>
            </w:r>
          </w:p>
        </w:tc>
        <w:tc>
          <w:tcPr>
            <w:tcW w:w="5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r>
              <w:t>Plants VS Zombies</w:t>
            </w:r>
          </w:p>
          <w:p w:rsidR="008B24F2" w:rsidRDefault="008B24F2">
            <w:pPr>
              <w:rPr>
                <w:u w:val="single"/>
              </w:rPr>
            </w:pPr>
            <w:r>
              <w:rPr>
                <w:u w:val="single"/>
              </w:rPr>
              <w:t>http://www.popcap.com/games/plants-vs-zombies/online</w:t>
            </w:r>
          </w:p>
        </w:tc>
      </w:tr>
      <w:tr w:rsidR="008B24F2" w:rsidTr="008B24F2">
        <w:tc>
          <w:tcPr>
            <w:tcW w:w="3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</w:pPr>
            <w:r>
              <w:t>Environment Tiles Sprite</w:t>
            </w:r>
          </w:p>
        </w:tc>
        <w:tc>
          <w:tcPr>
            <w:tcW w:w="5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r>
              <w:t>Mario Series Background</w:t>
            </w:r>
          </w:p>
          <w:p w:rsidR="008B24F2" w:rsidRDefault="008B24F2">
            <w:r>
              <w:t>By: DeeY</w:t>
            </w:r>
          </w:p>
          <w:p w:rsidR="008B24F2" w:rsidRDefault="00826173">
            <w:hyperlink r:id="rId32" w:history="1">
              <w:r w:rsidR="008B24F2">
                <w:rPr>
                  <w:rStyle w:val="Hyperlink"/>
                </w:rPr>
                <w:t>http://www.spriters-resource.com/custom_edited/mario/sheet/28546/</w:t>
              </w:r>
            </w:hyperlink>
          </w:p>
        </w:tc>
      </w:tr>
      <w:tr w:rsidR="008B24F2" w:rsidTr="008B24F2">
        <w:tc>
          <w:tcPr>
            <w:tcW w:w="3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</w:pPr>
            <w:r>
              <w:t>Background Picture</w:t>
            </w:r>
          </w:p>
        </w:tc>
        <w:tc>
          <w:tcPr>
            <w:tcW w:w="5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</w:pPr>
            <w:r>
              <w:t>Fanonia SpongeBobia</w:t>
            </w:r>
          </w:p>
          <w:p w:rsidR="008B24F2" w:rsidRDefault="008B24F2">
            <w:pPr>
              <w:pStyle w:val="ListParagraph"/>
              <w:ind w:left="0"/>
              <w:rPr>
                <w:u w:val="single"/>
              </w:rPr>
            </w:pPr>
            <w:r>
              <w:t>http://spongebobfanon.wikia.com/wiki/File:1000x1000.jpg</w:t>
            </w:r>
          </w:p>
        </w:tc>
      </w:tr>
      <w:tr w:rsidR="008B24F2" w:rsidTr="008B24F2">
        <w:tc>
          <w:tcPr>
            <w:tcW w:w="3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</w:pPr>
            <w:r>
              <w:t>Coin Sprite</w:t>
            </w:r>
          </w:p>
        </w:tc>
        <w:tc>
          <w:tcPr>
            <w:tcW w:w="5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rPr>
                <w:lang w:val="en-US"/>
              </w:rPr>
            </w:pPr>
            <w:r>
              <w:rPr>
                <w:lang w:val="en-US"/>
              </w:rPr>
              <w:t>[Graphicriver] 8 Flying Monster Enemies Character Sprites</w:t>
            </w:r>
          </w:p>
          <w:p w:rsidR="008B24F2" w:rsidRDefault="00826173">
            <w:pPr>
              <w:rPr>
                <w:lang w:val="en-US"/>
              </w:rPr>
            </w:pPr>
            <w:hyperlink r:id="rId33" w:history="1">
              <w:r w:rsidR="008B24F2">
                <w:rPr>
                  <w:rStyle w:val="Hyperlink"/>
                  <w:lang w:val="en-US"/>
                </w:rPr>
                <w:t>http://graphicriver.net/item/8-flying-monster-enemies-2d-game-character-sprites-/11262549</w:t>
              </w:r>
            </w:hyperlink>
          </w:p>
        </w:tc>
      </w:tr>
      <w:tr w:rsidR="008B24F2" w:rsidTr="008B24F2">
        <w:tc>
          <w:tcPr>
            <w:tcW w:w="3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</w:pPr>
            <w:r>
              <w:t>In-Game Text Font</w:t>
            </w:r>
          </w:p>
        </w:tc>
        <w:tc>
          <w:tcPr>
            <w:tcW w:w="5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r>
              <w:t>Kirby No Kira Kizzu BRK</w:t>
            </w:r>
          </w:p>
          <w:p w:rsidR="008B24F2" w:rsidRDefault="008B24F2">
            <w:r>
              <w:t>By Ænigma Fonts</w:t>
            </w:r>
          </w:p>
          <w:p w:rsidR="008B24F2" w:rsidRDefault="00826173">
            <w:hyperlink r:id="rId34" w:history="1">
              <w:r w:rsidR="008B24F2">
                <w:rPr>
                  <w:rStyle w:val="Hyperlink"/>
                </w:rPr>
                <w:t>http://www.1001fonts.com/kirby-no-kira-kizzu-brk-font.html</w:t>
              </w:r>
            </w:hyperlink>
          </w:p>
        </w:tc>
      </w:tr>
    </w:tbl>
    <w:p w:rsidR="008B24F2" w:rsidRDefault="008B24F2" w:rsidP="008B24F2">
      <w:pPr>
        <w:pStyle w:val="ListParagraph"/>
        <w:rPr>
          <w:sz w:val="24"/>
          <w:szCs w:val="24"/>
        </w:rPr>
      </w:pPr>
    </w:p>
    <w:p w:rsidR="008B24F2" w:rsidRDefault="008B24F2" w:rsidP="008B24F2">
      <w:pPr>
        <w:pStyle w:val="Heading1"/>
      </w:pPr>
      <w:bookmarkStart w:id="19" w:name="_Toc433667142"/>
      <w:r>
        <w:t>Reference Tutorials</w:t>
      </w:r>
      <w:bookmarkEnd w:id="19"/>
    </w:p>
    <w:p w:rsidR="008B24F2" w:rsidRDefault="008B24F2" w:rsidP="008B24F2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>COMP228 Game Programming Lesson 6</w:t>
      </w:r>
    </w:p>
    <w:p w:rsidR="008B24F2" w:rsidRDefault="00826173" w:rsidP="008B24F2">
      <w:pPr>
        <w:pStyle w:val="ListParagraph"/>
        <w:numPr>
          <w:ilvl w:val="1"/>
          <w:numId w:val="11"/>
        </w:numPr>
      </w:pPr>
      <w:hyperlink r:id="rId35" w:history="1">
        <w:r w:rsidR="008B24F2">
          <w:rPr>
            <w:rStyle w:val="Hyperlink"/>
          </w:rPr>
          <w:t>https://www.youtube.com/watch?v=CPKweJMEKWk</w:t>
        </w:r>
      </w:hyperlink>
    </w:p>
    <w:p w:rsidR="008B24F2" w:rsidRDefault="008B24F2" w:rsidP="008B24F2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lastRenderedPageBreak/>
        <w:t>Unity 2D Platformer Tutorial by gameplusjames</w:t>
      </w:r>
    </w:p>
    <w:p w:rsidR="008B24F2" w:rsidRDefault="00826173" w:rsidP="008B24F2">
      <w:pPr>
        <w:pStyle w:val="ListParagraph"/>
        <w:numPr>
          <w:ilvl w:val="1"/>
          <w:numId w:val="11"/>
        </w:numPr>
      </w:pPr>
      <w:hyperlink r:id="rId36" w:history="1">
        <w:r w:rsidR="008B24F2">
          <w:rPr>
            <w:rStyle w:val="Hyperlink"/>
          </w:rPr>
          <w:t>https://www.youtube.com/watch?v=86Bgt--Ww7w</w:t>
        </w:r>
      </w:hyperlink>
    </w:p>
    <w:p w:rsidR="008B24F2" w:rsidRDefault="008B24F2" w:rsidP="008B24F2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>Creating A Basic Platformer Game by Unity</w:t>
      </w:r>
    </w:p>
    <w:p w:rsidR="008B24F2" w:rsidRDefault="00826173" w:rsidP="008B24F2">
      <w:pPr>
        <w:pStyle w:val="ListParagraph"/>
        <w:numPr>
          <w:ilvl w:val="1"/>
          <w:numId w:val="11"/>
        </w:numPr>
      </w:pPr>
      <w:hyperlink r:id="rId37" w:history="1">
        <w:r w:rsidR="008B24F2">
          <w:rPr>
            <w:rStyle w:val="Hyperlink"/>
          </w:rPr>
          <w:t>http://unity3d.com/learn/tutorials/modules/beginner/live-training-archive/creating-a-basic-platformer-game?playlist=17219</w:t>
        </w:r>
      </w:hyperlink>
    </w:p>
    <w:p w:rsidR="008B24F2" w:rsidRDefault="008B24F2" w:rsidP="008B24F2"/>
    <w:p w:rsidR="008B24F2" w:rsidRDefault="008B24F2" w:rsidP="008B24F2">
      <w:pPr>
        <w:rPr>
          <w:i/>
          <w:sz w:val="24"/>
          <w:szCs w:val="24"/>
        </w:rPr>
      </w:pPr>
    </w:p>
    <w:p w:rsidR="008B24F2" w:rsidRPr="008B24F2" w:rsidRDefault="008B24F2" w:rsidP="008B24F2">
      <w:pPr>
        <w:rPr>
          <w:sz w:val="24"/>
          <w:szCs w:val="24"/>
        </w:rPr>
      </w:pPr>
    </w:p>
    <w:sectPr w:rsidR="008B24F2" w:rsidRPr="008B24F2" w:rsidSect="008E601F">
      <w:headerReference w:type="even" r:id="rId38"/>
      <w:headerReference w:type="default" r:id="rId39"/>
      <w:footerReference w:type="even" r:id="rId40"/>
      <w:footerReference w:type="default" r:id="rId4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6173" w:rsidRDefault="00826173" w:rsidP="00C152DC">
      <w:pPr>
        <w:spacing w:after="0" w:line="240" w:lineRule="auto"/>
      </w:pPr>
      <w:r>
        <w:separator/>
      </w:r>
    </w:p>
  </w:endnote>
  <w:endnote w:type="continuationSeparator" w:id="0">
    <w:p w:rsidR="00826173" w:rsidRDefault="00826173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4BBD" w:rsidRDefault="00C34BBD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 xml:space="preserve">Version </w:t>
    </w:r>
    <w:r>
      <w:rPr>
        <w:rFonts w:asciiTheme="majorHAnsi" w:hAnsiTheme="majorHAnsi"/>
        <w:b/>
      </w:rPr>
      <w:t>1.0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F27991" w:rsidRPr="00F27991">
      <w:rPr>
        <w:rFonts w:asciiTheme="majorHAnsi" w:hAnsiTheme="majorHAnsi"/>
        <w:noProof/>
      </w:rPr>
      <w:t>10</w:t>
    </w:r>
    <w:r>
      <w:rPr>
        <w:rFonts w:asciiTheme="majorHAnsi" w:hAnsiTheme="majorHAnsi"/>
        <w:noProof/>
      </w:rPr>
      <w:fldChar w:fldCharType="end"/>
    </w:r>
  </w:p>
  <w:p w:rsidR="00C34BBD" w:rsidRDefault="00C34BB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4BBD" w:rsidRDefault="00C34BBD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 xml:space="preserve">Version </w:t>
    </w:r>
    <w:r>
      <w:rPr>
        <w:rFonts w:asciiTheme="majorHAnsi" w:hAnsiTheme="majorHAnsi"/>
        <w:b/>
      </w:rPr>
      <w:t>1.0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F27991" w:rsidRPr="00F27991">
      <w:rPr>
        <w:rFonts w:asciiTheme="majorHAnsi" w:hAnsiTheme="majorHAnsi"/>
        <w:noProof/>
      </w:rPr>
      <w:t>9</w:t>
    </w:r>
    <w:r>
      <w:rPr>
        <w:rFonts w:asciiTheme="majorHAnsi" w:hAnsiTheme="majorHAnsi"/>
        <w:noProof/>
      </w:rPr>
      <w:fldChar w:fldCharType="end"/>
    </w:r>
  </w:p>
  <w:p w:rsidR="00C34BBD" w:rsidRDefault="00C34BB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6173" w:rsidRDefault="00826173" w:rsidP="00C152DC">
      <w:pPr>
        <w:spacing w:after="0" w:line="240" w:lineRule="auto"/>
      </w:pPr>
      <w:r>
        <w:separator/>
      </w:r>
    </w:p>
  </w:footnote>
  <w:footnote w:type="continuationSeparator" w:id="0">
    <w:p w:rsidR="00826173" w:rsidRDefault="00826173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C34BBD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34BBD" w:rsidRDefault="00C34BBD" w:rsidP="008B24F2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8B24F2">
                <w:rPr>
                  <w:b/>
                  <w:bCs/>
                  <w:caps/>
                  <w:sz w:val="24"/>
                  <w:szCs w:val="24"/>
                  <w:lang w:val="en-US"/>
                </w:rPr>
                <w:t>Final Project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  <w:lang w:val="en-US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5-12-02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34BBD" w:rsidRDefault="008B24F2" w:rsidP="000C250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December 2, 2015</w:t>
              </w:r>
            </w:p>
          </w:tc>
        </w:sdtContent>
      </w:sdt>
    </w:tr>
  </w:tbl>
  <w:p w:rsidR="00C34BBD" w:rsidRDefault="00C34BB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C34BBD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5-12-02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34BBD" w:rsidRPr="00C152DC" w:rsidRDefault="008B24F2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December 2, 2015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34BBD" w:rsidRDefault="00C34BBD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8B24F2">
                <w:rPr>
                  <w:b/>
                  <w:bCs/>
                  <w:caps/>
                  <w:sz w:val="24"/>
                  <w:szCs w:val="24"/>
                  <w:lang w:val="en-US"/>
                </w:rPr>
                <w:t>Final Project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34BBD" w:rsidRDefault="00C34BB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F3098F"/>
    <w:multiLevelType w:val="hybridMultilevel"/>
    <w:tmpl w:val="352070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BE3E7E"/>
    <w:multiLevelType w:val="hybridMultilevel"/>
    <w:tmpl w:val="4EA204F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1B4508"/>
    <w:multiLevelType w:val="hybridMultilevel"/>
    <w:tmpl w:val="6ECAAC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6A31AB"/>
    <w:multiLevelType w:val="hybridMultilevel"/>
    <w:tmpl w:val="76FAB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F25BA7"/>
    <w:multiLevelType w:val="hybridMultilevel"/>
    <w:tmpl w:val="D9960CF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7604656"/>
    <w:multiLevelType w:val="hybridMultilevel"/>
    <w:tmpl w:val="6ECAAC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95C5A9C"/>
    <w:multiLevelType w:val="hybridMultilevel"/>
    <w:tmpl w:val="BD2AA0F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8BA3D37"/>
    <w:multiLevelType w:val="hybridMultilevel"/>
    <w:tmpl w:val="F55EB9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8"/>
  </w:num>
  <w:num w:numId="5">
    <w:abstractNumId w:val="1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BBC"/>
    <w:rsid w:val="00021BBC"/>
    <w:rsid w:val="00023AF4"/>
    <w:rsid w:val="00041C8A"/>
    <w:rsid w:val="0004755E"/>
    <w:rsid w:val="00080D8D"/>
    <w:rsid w:val="000A2961"/>
    <w:rsid w:val="000C250C"/>
    <w:rsid w:val="000F43F6"/>
    <w:rsid w:val="00215475"/>
    <w:rsid w:val="00260555"/>
    <w:rsid w:val="0028072D"/>
    <w:rsid w:val="002F2470"/>
    <w:rsid w:val="002F7B1C"/>
    <w:rsid w:val="003E1D34"/>
    <w:rsid w:val="003E1D56"/>
    <w:rsid w:val="00420F46"/>
    <w:rsid w:val="0043140C"/>
    <w:rsid w:val="00470F00"/>
    <w:rsid w:val="00474BF4"/>
    <w:rsid w:val="004B31DE"/>
    <w:rsid w:val="004D5785"/>
    <w:rsid w:val="0052734F"/>
    <w:rsid w:val="00547455"/>
    <w:rsid w:val="00593133"/>
    <w:rsid w:val="005C2F0F"/>
    <w:rsid w:val="005F7600"/>
    <w:rsid w:val="00686D09"/>
    <w:rsid w:val="00691022"/>
    <w:rsid w:val="006D15D1"/>
    <w:rsid w:val="00723862"/>
    <w:rsid w:val="00730588"/>
    <w:rsid w:val="00744BAC"/>
    <w:rsid w:val="00747674"/>
    <w:rsid w:val="007A3288"/>
    <w:rsid w:val="007C42E7"/>
    <w:rsid w:val="007D2A8E"/>
    <w:rsid w:val="00803F85"/>
    <w:rsid w:val="00826173"/>
    <w:rsid w:val="008651CC"/>
    <w:rsid w:val="0088275A"/>
    <w:rsid w:val="008B24F2"/>
    <w:rsid w:val="008C2466"/>
    <w:rsid w:val="008C6B2D"/>
    <w:rsid w:val="008C70AE"/>
    <w:rsid w:val="008E601F"/>
    <w:rsid w:val="008F3C94"/>
    <w:rsid w:val="00941FFA"/>
    <w:rsid w:val="00953C99"/>
    <w:rsid w:val="00996533"/>
    <w:rsid w:val="009A4D42"/>
    <w:rsid w:val="009A5A2B"/>
    <w:rsid w:val="009B7DEE"/>
    <w:rsid w:val="009C313A"/>
    <w:rsid w:val="009C3421"/>
    <w:rsid w:val="009E4965"/>
    <w:rsid w:val="009F6693"/>
    <w:rsid w:val="00A24E9B"/>
    <w:rsid w:val="00A363DE"/>
    <w:rsid w:val="00AA765B"/>
    <w:rsid w:val="00AB571D"/>
    <w:rsid w:val="00AD223E"/>
    <w:rsid w:val="00B9737E"/>
    <w:rsid w:val="00BA63C0"/>
    <w:rsid w:val="00BB58DF"/>
    <w:rsid w:val="00BF3169"/>
    <w:rsid w:val="00BF4089"/>
    <w:rsid w:val="00C121BD"/>
    <w:rsid w:val="00C152DC"/>
    <w:rsid w:val="00C30195"/>
    <w:rsid w:val="00C34BBD"/>
    <w:rsid w:val="00CD4783"/>
    <w:rsid w:val="00D668E0"/>
    <w:rsid w:val="00D82416"/>
    <w:rsid w:val="00DD1BBD"/>
    <w:rsid w:val="00DD1D75"/>
    <w:rsid w:val="00EB6F93"/>
    <w:rsid w:val="00F27991"/>
    <w:rsid w:val="00F357FF"/>
    <w:rsid w:val="00F35C9E"/>
    <w:rsid w:val="00F36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E0C729A-05BB-447D-8161-9DFA19720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25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57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customStyle="1" w:styleId="Heading1Char">
    <w:name w:val="Heading 1 Char"/>
    <w:basedOn w:val="DefaultParagraphFont"/>
    <w:link w:val="Heading1"/>
    <w:uiPriority w:val="9"/>
    <w:rsid w:val="000C25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C250C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C250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C250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605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AB57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B571D"/>
    <w:pPr>
      <w:spacing w:after="100"/>
      <w:ind w:left="220"/>
    </w:pPr>
  </w:style>
  <w:style w:type="table" w:styleId="LightList-Accent2">
    <w:name w:val="Light List Accent 2"/>
    <w:basedOn w:val="TableNormal"/>
    <w:uiPriority w:val="61"/>
    <w:rsid w:val="00BF31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MediumShading2-Accent2">
    <w:name w:val="Medium Shading 2 Accent 2"/>
    <w:basedOn w:val="TableNormal"/>
    <w:uiPriority w:val="64"/>
    <w:rsid w:val="00BF31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62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hyperlink" Target="https://youtu.be/f1cDbdojXeM?list=PLC68D26C6929AE866" TargetMode="External"/><Relationship Id="rId39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hyperlink" Target="http://www.1001fonts.com/kirby-no-kira-kizzu-brk-font.html" TargetMode="External"/><Relationship Id="rId42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www.youtube.com/watch?v=3BE1i4cs1Hw" TargetMode="External"/><Relationship Id="rId33" Type="http://schemas.openxmlformats.org/officeDocument/2006/relationships/hyperlink" Target="http://graphicriver.net/item/8-flying-monster-enemies-2d-game-character-sprites-/11262549" TargetMode="External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www.youtube.com/watch?v=wg8u3AQj1Ac" TargetMode="External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s://www.youtube.com/watch?v=RqODyT1Zgwc" TargetMode="External"/><Relationship Id="rId32" Type="http://schemas.openxmlformats.org/officeDocument/2006/relationships/hyperlink" Target="http://www.spriters-resource.com/custom_edited/mario/sheet/28546/" TargetMode="External"/><Relationship Id="rId37" Type="http://schemas.openxmlformats.org/officeDocument/2006/relationships/hyperlink" Target="http://unity3d.com/learn/tutorials/modules/beginner/live-training-archive/creating-a-basic-platformer-game?playlist=17219" TargetMode="External"/><Relationship Id="rId40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hyperlink" Target="https://www.youtube.com/watch?v=g3zBkNEC6jI" TargetMode="External"/><Relationship Id="rId28" Type="http://schemas.openxmlformats.org/officeDocument/2006/relationships/hyperlink" Target="https://www.youtube.com/watch?v=aEGLSMIduto" TargetMode="External"/><Relationship Id="rId36" Type="http://schemas.openxmlformats.org/officeDocument/2006/relationships/hyperlink" Target="https://www.youtube.com/watch?v=86Bgt--Ww7w" TargetMode="Externa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hyperlink" Target="http://www.spriters-resource.com/ds/nicktoonsattackofthetoybots/sheet/66455/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gif"/><Relationship Id="rId27" Type="http://schemas.openxmlformats.org/officeDocument/2006/relationships/hyperlink" Target="https://www.youtube.com/watch?v=3w720btYD64&amp;index=8&amp;list=PLC68D26C6929AE866" TargetMode="External"/><Relationship Id="rId30" Type="http://schemas.openxmlformats.org/officeDocument/2006/relationships/hyperlink" Target="https://www.youtube.com/watch?v=BcSXr1uTsGg" TargetMode="External"/><Relationship Id="rId35" Type="http://schemas.openxmlformats.org/officeDocument/2006/relationships/hyperlink" Target="https://www.youtube.com/watch?v=CPKweJMEKWk" TargetMode="External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2015-12-02T00:00:00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3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05F88D15-14A7-4471-AA88-BEC1E054E3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5</TotalTime>
  <Pages>11</Pages>
  <Words>1232</Words>
  <Characters>7029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Project</vt:lpstr>
    </vt:vector>
  </TitlesOfParts>
  <Company>Electronic World Entertainment</Company>
  <LinksUpToDate>false</LinksUpToDate>
  <CharactersWithSpaces>8245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</dc:title>
  <dc:subject>COMP</dc:subject>
  <dc:creator>Created and Designed By: Farhana Parvin Chowdhury,  Yu Eric Wang</dc:creator>
  <cp:lastModifiedBy>ywang287</cp:lastModifiedBy>
  <cp:revision>3</cp:revision>
  <dcterms:created xsi:type="dcterms:W3CDTF">2015-12-02T06:55:00Z</dcterms:created>
  <dcterms:modified xsi:type="dcterms:W3CDTF">2015-12-02T15:04:00Z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